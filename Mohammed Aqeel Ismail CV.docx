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5E499D3C" w14:textId="3B901733" w:rsidR="006E6662" w:rsidRPr="0079327A" w:rsidRDefault="00AB56FE" w:rsidP="0079327A">
      <w:pPr>
        <w:pStyle w:val="Title"/>
        <w:rPr>
          <w:rFonts w:ascii="Calibri" w:hAnsi="Calibri" w:cs="Calibri"/>
          <w:color w:val="auto"/>
          <w:sz w:val="52"/>
          <w:szCs w:val="52"/>
        </w:rPr>
      </w:pPr>
      <w:r w:rsidRPr="006C7334">
        <w:rPr>
          <w:rFonts w:ascii="Calibri" w:hAnsi="Calibri" w:cs="Calibri"/>
          <w:color w:val="auto"/>
          <w:sz w:val="52"/>
          <w:szCs w:val="52"/>
        </w:rPr>
        <w:t>Mohammed Aqeel ISmail</w:t>
      </w: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C94E43" w:rsidRPr="008E65CC" w14:paraId="3437D8F0" w14:textId="77777777" w:rsidTr="008F5E0F">
        <w:trPr>
          <w:trHeight w:val="505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573F2D45" w14:textId="19A6AC67" w:rsidR="007B1EF3" w:rsidRPr="006C7334" w:rsidRDefault="00AB56FE" w:rsidP="007E4754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 w:rsidRPr="006C7334">
              <w:rPr>
                <w:rFonts w:ascii="Calibri" w:hAnsi="Calibri" w:cs="Calibri"/>
                <w:color w:val="auto"/>
                <w:sz w:val="22"/>
              </w:rPr>
              <w:t>Cell no.: 081 711 5093</w:t>
            </w:r>
            <w:r w:rsidR="008C7471" w:rsidRPr="006C7334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7B1EF3" w:rsidRPr="006C7334">
              <w:rPr>
                <w:rFonts w:ascii="Calibri" w:hAnsi="Calibri" w:cs="Calibri"/>
                <w:color w:val="auto"/>
                <w:sz w:val="22"/>
              </w:rPr>
              <w:t xml:space="preserve">| </w:t>
            </w:r>
            <w:r w:rsidRPr="006C7334">
              <w:rPr>
                <w:rFonts w:ascii="Calibri" w:hAnsi="Calibri" w:cs="Calibri"/>
                <w:color w:val="auto"/>
                <w:sz w:val="22"/>
              </w:rPr>
              <w:t>Pietermaritzburg</w:t>
            </w:r>
            <w:r w:rsidR="001D7C45" w:rsidRPr="006C7334">
              <w:rPr>
                <w:rFonts w:ascii="Calibri" w:hAnsi="Calibri" w:cs="Calibri"/>
                <w:color w:val="auto"/>
                <w:sz w:val="22"/>
              </w:rPr>
              <w:t>, South Africa</w:t>
            </w:r>
            <w:r w:rsidR="00D56FFC" w:rsidRPr="006C7334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7B1EF3" w:rsidRPr="006C7334">
              <w:rPr>
                <w:rFonts w:ascii="Calibri" w:hAnsi="Calibri" w:cs="Calibri"/>
                <w:color w:val="auto"/>
                <w:sz w:val="22"/>
              </w:rPr>
              <w:t>|</w:t>
            </w:r>
            <w:r w:rsidRPr="006C7334">
              <w:rPr>
                <w:rFonts w:ascii="Calibri" w:hAnsi="Calibri" w:cs="Calibri"/>
                <w:color w:val="auto"/>
                <w:sz w:val="22"/>
              </w:rPr>
              <w:t xml:space="preserve"> aqeelismail06</w:t>
            </w:r>
            <w:r w:rsidR="54DBD01C" w:rsidRPr="006C7334">
              <w:rPr>
                <w:rFonts w:ascii="Calibri" w:hAnsi="Calibri" w:cs="Calibri"/>
                <w:color w:val="auto"/>
                <w:sz w:val="22"/>
              </w:rPr>
              <w:t>@</w:t>
            </w:r>
            <w:r w:rsidRPr="006C7334">
              <w:rPr>
                <w:rFonts w:ascii="Calibri" w:hAnsi="Calibri" w:cs="Calibri"/>
                <w:color w:val="auto"/>
                <w:sz w:val="22"/>
              </w:rPr>
              <w:t>gmail</w:t>
            </w:r>
            <w:r w:rsidR="54DBD01C" w:rsidRPr="006C7334">
              <w:rPr>
                <w:rFonts w:ascii="Calibri" w:hAnsi="Calibri" w:cs="Calibri"/>
                <w:color w:val="auto"/>
                <w:sz w:val="22"/>
              </w:rPr>
              <w:t>.</w:t>
            </w:r>
            <w:r w:rsidR="00920CE0" w:rsidRPr="006C7334">
              <w:rPr>
                <w:rFonts w:ascii="Calibri" w:hAnsi="Calibri" w:cs="Calibri"/>
                <w:color w:val="auto"/>
                <w:sz w:val="22"/>
              </w:rPr>
              <w:t>com</w:t>
            </w:r>
            <w:r w:rsidR="00C76870" w:rsidRPr="006C7334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7B1EF3" w:rsidRPr="006C7334">
              <w:rPr>
                <w:rFonts w:ascii="Calibri" w:hAnsi="Calibri" w:cs="Calibri"/>
                <w:color w:val="auto"/>
                <w:sz w:val="22"/>
              </w:rPr>
              <w:t>|</w:t>
            </w:r>
          </w:p>
          <w:p w14:paraId="4921E415" w14:textId="13D5D006" w:rsidR="001D7C45" w:rsidRPr="008E65CC" w:rsidRDefault="00C67FE8" w:rsidP="007E4754">
            <w:pPr>
              <w:jc w:val="center"/>
              <w:rPr>
                <w:rFonts w:ascii="Calibri" w:hAnsi="Calibri" w:cs="Calibri"/>
                <w:b/>
                <w:bCs/>
                <w:color w:val="auto"/>
                <w:sz w:val="22"/>
                <w:lang w:val="en-ZA"/>
              </w:rPr>
            </w:pPr>
            <w:hyperlink r:id="rId11" w:history="1">
              <w:r w:rsidRPr="006C7334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  <w:lang w:val="en-ZA"/>
                </w:rPr>
                <w:t>www.linkedin.com/in/aqeel06</w:t>
              </w:r>
            </w:hyperlink>
            <w:r w:rsidRPr="006C7334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 | </w:t>
            </w:r>
            <w:r w:rsidR="00A22780" w:rsidRPr="006C7334">
              <w:rPr>
                <w:rFonts w:ascii="Calibri" w:hAnsi="Calibri" w:cs="Calibri"/>
                <w:color w:val="auto"/>
                <w:sz w:val="22"/>
                <w:lang w:val="en-ZA"/>
              </w:rPr>
              <w:t>GitHub</w:t>
            </w:r>
            <w:r w:rsidRPr="006C7334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: </w:t>
            </w:r>
            <w:hyperlink r:id="rId12" w:history="1">
              <w:r w:rsidRPr="006C7334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  <w:lang w:val="en-ZA"/>
                </w:rPr>
                <w:t>https://github.com/tomRiddle-the1st</w:t>
              </w:r>
            </w:hyperlink>
            <w:r w:rsidR="00F2000E" w:rsidRPr="006C7334">
              <w:rPr>
                <w:rFonts w:ascii="Calibri" w:hAnsi="Calibri" w:cs="Calibri"/>
                <w:sz w:val="22"/>
                <w:lang w:val="en-ZA"/>
              </w:rPr>
              <w:t xml:space="preserve"> |</w:t>
            </w:r>
            <w:r w:rsidR="00EE416A" w:rsidRPr="006C7334">
              <w:rPr>
                <w:rFonts w:ascii="Calibri" w:hAnsi="Calibri" w:cs="Calibri"/>
                <w:sz w:val="22"/>
                <w:lang w:val="en-ZA"/>
              </w:rPr>
              <w:t xml:space="preserve"> </w:t>
            </w:r>
            <w:r w:rsidR="005F10BF" w:rsidRPr="006C7334">
              <w:rPr>
                <w:rFonts w:ascii="Calibri" w:hAnsi="Calibri" w:cs="Calibri"/>
                <w:sz w:val="22"/>
                <w:lang w:val="en-ZA"/>
              </w:rPr>
              <w:t>P</w:t>
            </w:r>
            <w:r w:rsidR="00EE416A" w:rsidRPr="006C7334">
              <w:rPr>
                <w:rFonts w:ascii="Calibri" w:hAnsi="Calibri" w:cs="Calibri"/>
                <w:sz w:val="22"/>
                <w:lang w:val="en-ZA"/>
              </w:rPr>
              <w:t xml:space="preserve">ortfolio: </w:t>
            </w:r>
            <w:hyperlink r:id="rId13" w:tgtFrame="_new" w:history="1">
              <w:r w:rsidR="00EE416A" w:rsidRPr="006C7334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</w:rPr>
                <w:t>tomriddle-the1st.github.io</w:t>
              </w:r>
            </w:hyperlink>
          </w:p>
        </w:tc>
      </w:tr>
    </w:tbl>
    <w:p w14:paraId="5D8A4AD3" w14:textId="77777777" w:rsidR="00CA639F" w:rsidRPr="008E65CC" w:rsidRDefault="00CA639F" w:rsidP="00485805">
      <w:pPr>
        <w:pStyle w:val="Spacing"/>
        <w:spacing w:after="0"/>
        <w:rPr>
          <w:rFonts w:ascii="Calibri" w:hAnsi="Calibri" w:cs="Calibri"/>
          <w:color w:val="auto"/>
          <w:sz w:val="22"/>
          <w:lang w:val="en-ZA"/>
        </w:rPr>
      </w:pPr>
    </w:p>
    <w:tbl>
      <w:tblPr>
        <w:tblStyle w:val="GridTable2-Accent3"/>
        <w:tblW w:w="10632" w:type="dxa"/>
        <w:tblInd w:w="-709" w:type="dxa"/>
        <w:tblLayout w:type="fixed"/>
        <w:tblLook w:val="0600" w:firstRow="0" w:lastRow="0" w:firstColumn="0" w:lastColumn="0" w:noHBand="1" w:noVBand="1"/>
      </w:tblPr>
      <w:tblGrid>
        <w:gridCol w:w="1710"/>
        <w:gridCol w:w="236"/>
        <w:gridCol w:w="8686"/>
      </w:tblGrid>
      <w:tr w:rsidR="00C94E43" w:rsidRPr="008E65CC" w14:paraId="0D0FEF46" w14:textId="77777777" w:rsidTr="00150593">
        <w:trPr>
          <w:trHeight w:val="929"/>
        </w:trPr>
        <w:tc>
          <w:tcPr>
            <w:tcW w:w="1710" w:type="dxa"/>
          </w:tcPr>
          <w:p w14:paraId="1D65601D" w14:textId="3A59CD34" w:rsidR="007B1EF3" w:rsidRPr="008E65CC" w:rsidRDefault="004E686A" w:rsidP="001A1BCF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Career</w:t>
            </w:r>
            <w:r w:rsidR="001E1DA5" w:rsidRPr="008E65CC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="008C7471" w:rsidRPr="008E65CC">
              <w:rPr>
                <w:rFonts w:ascii="Calibri" w:hAnsi="Calibri" w:cs="Calibri"/>
                <w:color w:val="auto"/>
                <w:sz w:val="22"/>
                <w:szCs w:val="22"/>
              </w:rPr>
              <w:t>Objective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5524FBBF" w14:textId="77777777" w:rsidR="007B1EF3" w:rsidRPr="008E65CC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06DAA59B" w14:textId="7B5DE288" w:rsidR="00150593" w:rsidRPr="00B6727D" w:rsidRDefault="0014721C" w:rsidP="0014721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Aspiring</w:t>
            </w:r>
            <w:r w:rsidRPr="0014721C">
              <w:rPr>
                <w:rFonts w:ascii="Calibri" w:hAnsi="Calibri" w:cs="Calibri"/>
                <w:color w:val="auto"/>
                <w:sz w:val="22"/>
              </w:rPr>
              <w:t xml:space="preserve"> Software Developer with strong foundations in Python, Java, C++, and SQL, supported by a BSc </w:t>
            </w:r>
            <w:r>
              <w:rPr>
                <w:rFonts w:ascii="Calibri" w:hAnsi="Calibri" w:cs="Calibri"/>
                <w:color w:val="auto"/>
                <w:sz w:val="22"/>
              </w:rPr>
              <w:t xml:space="preserve">Computer Science and IT </w:t>
            </w:r>
            <w:r w:rsidRPr="0014721C">
              <w:rPr>
                <w:rFonts w:ascii="Calibri" w:hAnsi="Calibri" w:cs="Calibri"/>
                <w:color w:val="auto"/>
                <w:sz w:val="22"/>
              </w:rPr>
              <w:t>and BSc Honours in Computer Science. Experienced in developing full-stack applications, backend systems, and machine learning models through academic and practical projects. Demonstrates strong problem-solving ability, clean coding practices, and a solid understanding of data structures, algorithms, and object-oriented design. Seeking to contribute to scalable, real-world software solutions in a professional development environment.</w:t>
            </w:r>
          </w:p>
        </w:tc>
      </w:tr>
      <w:tr w:rsidR="00C94E43" w:rsidRPr="008E65CC" w14:paraId="74C524F9" w14:textId="77777777" w:rsidTr="00D53A6C">
        <w:trPr>
          <w:trHeight w:val="2193"/>
        </w:trPr>
        <w:tc>
          <w:tcPr>
            <w:tcW w:w="1710" w:type="dxa"/>
          </w:tcPr>
          <w:p w14:paraId="375AFA3E" w14:textId="7B7765DD" w:rsidR="00920CE0" w:rsidRPr="008E65CC" w:rsidRDefault="007D1841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Education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383EDDA3" w14:textId="77777777" w:rsidR="00920CE0" w:rsidRPr="008E65CC" w:rsidRDefault="00920CE0" w:rsidP="00920CE0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65C1B0FE" w14:textId="1E8E2227" w:rsidR="00150593" w:rsidRDefault="00150593" w:rsidP="00D53A6C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  <w:lang w:val="en-ZA"/>
              </w:rPr>
              <w:t>BSc Honours (Computer Science), University of KwaZulu</w:t>
            </w:r>
            <w:r w:rsidR="007E4754">
              <w:rPr>
                <w:rFonts w:ascii="Calibri" w:hAnsi="Calibri" w:cs="Calibri"/>
                <w:b/>
                <w:bCs/>
                <w:color w:val="auto"/>
                <w:sz w:val="22"/>
                <w:lang w:val="en-ZA"/>
              </w:rPr>
              <w:t>-</w:t>
            </w: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  <w:lang w:val="en-ZA"/>
              </w:rPr>
              <w:t>Natal, Pietermaritzburg, South Africa</w:t>
            </w: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  <w:lang w:val="en-ZA"/>
              </w:rPr>
              <w:br/>
            </w:r>
            <w:r>
              <w:rPr>
                <w:rFonts w:ascii="Calibri" w:hAnsi="Calibri" w:cs="Calibri"/>
                <w:color w:val="auto"/>
                <w:sz w:val="22"/>
                <w:lang w:val="en-ZA"/>
              </w:rPr>
              <w:t>Mar</w:t>
            </w:r>
            <w:r w:rsidR="005D2DB4">
              <w:rPr>
                <w:rFonts w:ascii="Calibri" w:hAnsi="Calibri" w:cs="Calibri"/>
                <w:color w:val="auto"/>
                <w:sz w:val="22"/>
                <w:lang w:val="en-ZA"/>
              </w:rPr>
              <w:t>ch</w:t>
            </w:r>
            <w:r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 </w:t>
            </w:r>
            <w:r w:rsidRPr="008E65CC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2025 </w:t>
            </w:r>
            <w:r>
              <w:rPr>
                <w:rFonts w:ascii="Calibri" w:hAnsi="Calibri" w:cs="Calibri"/>
                <w:color w:val="auto"/>
                <w:sz w:val="22"/>
                <w:lang w:val="en-ZA"/>
              </w:rPr>
              <w:t>– Dec 2025 (completed)</w:t>
            </w:r>
          </w:p>
          <w:p w14:paraId="1BA0707C" w14:textId="29492677" w:rsidR="00853D1F" w:rsidRPr="008E65CC" w:rsidRDefault="00816199" w:rsidP="00A27197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BSc Computer Science and Information Technology</w:t>
            </w:r>
            <w:r w:rsidR="00853D1F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, University of KwaZulu-Natal,</w:t>
            </w:r>
            <w:r w:rsidR="007E4754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 </w:t>
            </w:r>
            <w:r w:rsidR="00853D1F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Pietermaritzburg, South Africa</w:t>
            </w:r>
          </w:p>
          <w:p w14:paraId="73123493" w14:textId="170B9FF5" w:rsidR="00150593" w:rsidRPr="00150593" w:rsidRDefault="00536855" w:rsidP="00D53A6C">
            <w:p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</w:rPr>
              <w:t>Start date: Mar</w:t>
            </w:r>
            <w:r w:rsidR="005D2DB4">
              <w:rPr>
                <w:rFonts w:ascii="Calibri" w:hAnsi="Calibri" w:cs="Calibri"/>
                <w:color w:val="auto"/>
                <w:sz w:val="22"/>
              </w:rPr>
              <w:t>ch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 xml:space="preserve"> 2022 – Graduati</w:t>
            </w:r>
            <w:r w:rsidR="00BC5B75" w:rsidRPr="008E65CC">
              <w:rPr>
                <w:rFonts w:ascii="Calibri" w:hAnsi="Calibri" w:cs="Calibri"/>
                <w:color w:val="auto"/>
                <w:sz w:val="22"/>
              </w:rPr>
              <w:t>on date: 15</w:t>
            </w:r>
            <w:r w:rsidR="00043051" w:rsidRPr="008E65CC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>May 2025</w:t>
            </w:r>
          </w:p>
          <w:p w14:paraId="5C8CD832" w14:textId="1D2D3DF3" w:rsidR="00C03A87" w:rsidRPr="008E65CC" w:rsidRDefault="000B5482" w:rsidP="00A27197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National Senior Certificate, </w:t>
            </w:r>
            <w:r w:rsidR="002706E9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Raisethorpe Secondary School</w:t>
            </w:r>
            <w:r w:rsidR="00B07D49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,</w:t>
            </w:r>
            <w:r w:rsidR="00890AA9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 Pietermaritzburg</w:t>
            </w:r>
            <w:r w:rsidR="00790881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, South Africa</w:t>
            </w:r>
          </w:p>
          <w:p w14:paraId="69BAB8E7" w14:textId="4EA4DAE4" w:rsidR="002706E9" w:rsidRPr="008E65CC" w:rsidRDefault="002706E9" w:rsidP="00A27197">
            <w:p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</w:rPr>
              <w:t>2016</w:t>
            </w:r>
            <w:r w:rsidR="001C3F55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>- 2020</w:t>
            </w:r>
          </w:p>
          <w:p w14:paraId="5EC98A22" w14:textId="33301889" w:rsidR="000E2B16" w:rsidRPr="008E65CC" w:rsidRDefault="0053343A" w:rsidP="009373BD">
            <w:p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</w:rPr>
              <w:t xml:space="preserve">Achieved 4 distinctions with an </w:t>
            </w:r>
            <w:r w:rsidR="00B662ED" w:rsidRPr="008E65CC">
              <w:rPr>
                <w:rFonts w:ascii="Calibri" w:hAnsi="Calibri" w:cs="Calibri"/>
                <w:color w:val="auto"/>
                <w:sz w:val="22"/>
              </w:rPr>
              <w:t>A A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>ggregate</w:t>
            </w:r>
            <w:r w:rsidR="00B662ED" w:rsidRPr="008E65CC">
              <w:rPr>
                <w:rFonts w:ascii="Calibri" w:hAnsi="Calibri" w:cs="Calibri"/>
                <w:color w:val="auto"/>
                <w:sz w:val="22"/>
              </w:rPr>
              <w:t xml:space="preserve"> pass</w:t>
            </w:r>
          </w:p>
        </w:tc>
      </w:tr>
      <w:tr w:rsidR="00C94E43" w:rsidRPr="0008399D" w14:paraId="4E245962" w14:textId="77777777" w:rsidTr="00150593">
        <w:trPr>
          <w:trHeight w:val="421"/>
        </w:trPr>
        <w:tc>
          <w:tcPr>
            <w:tcW w:w="1710" w:type="dxa"/>
          </w:tcPr>
          <w:p w14:paraId="4A285081" w14:textId="131EDBC7" w:rsidR="00920CE0" w:rsidRPr="008E65CC" w:rsidRDefault="009034B3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Technical Skills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07A53C02" w14:textId="77777777" w:rsidR="00920CE0" w:rsidRPr="008E65CC" w:rsidRDefault="00920CE0" w:rsidP="00920CE0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59FD27E7" w14:textId="1643E9D4" w:rsidR="00BD01D2" w:rsidRPr="008E65CC" w:rsidRDefault="002E7AEB" w:rsidP="00A2719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Programming Languages: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 xml:space="preserve"> HTML, CSS, Python, J</w:t>
            </w:r>
            <w:r w:rsidR="00B54E08" w:rsidRPr="008E65CC">
              <w:rPr>
                <w:rFonts w:ascii="Calibri" w:hAnsi="Calibri" w:cs="Calibri"/>
                <w:color w:val="auto"/>
                <w:sz w:val="22"/>
              </w:rPr>
              <w:t>a</w:t>
            </w:r>
            <w:r w:rsidRPr="008E65CC">
              <w:rPr>
                <w:rFonts w:ascii="Calibri" w:hAnsi="Calibri" w:cs="Calibri"/>
                <w:color w:val="auto"/>
                <w:sz w:val="22"/>
              </w:rPr>
              <w:t xml:space="preserve">va, </w:t>
            </w:r>
            <w:r w:rsidR="00A61312" w:rsidRPr="008E65CC">
              <w:rPr>
                <w:rFonts w:ascii="Calibri" w:hAnsi="Calibri" w:cs="Calibri"/>
                <w:color w:val="auto"/>
                <w:sz w:val="22"/>
              </w:rPr>
              <w:t>C++, SQL, C#</w:t>
            </w:r>
          </w:p>
          <w:p w14:paraId="423ED224" w14:textId="123C4FD8" w:rsidR="004A2990" w:rsidRPr="008E65CC" w:rsidRDefault="00424F75" w:rsidP="00A2719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Frameworks and </w:t>
            </w:r>
            <w:r w:rsidR="00C50EAB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Tools: </w:t>
            </w:r>
            <w:r w:rsidR="00B20516" w:rsidRPr="008E65CC">
              <w:rPr>
                <w:rFonts w:ascii="Calibri" w:hAnsi="Calibri" w:cs="Calibri"/>
                <w:color w:val="auto"/>
                <w:sz w:val="22"/>
              </w:rPr>
              <w:t>Wing, Notepad++, JGrasp, Eclipse, Clion, SQLSMS19, Visual Studio, Google Colab, Intell</w:t>
            </w:r>
            <w:r w:rsidR="008F6271" w:rsidRPr="008E65CC">
              <w:rPr>
                <w:rFonts w:ascii="Calibri" w:hAnsi="Calibri" w:cs="Calibri"/>
                <w:color w:val="auto"/>
                <w:sz w:val="22"/>
              </w:rPr>
              <w:t>i</w:t>
            </w:r>
            <w:r w:rsidR="005F44AD" w:rsidRPr="008E65CC">
              <w:rPr>
                <w:rFonts w:ascii="Calibri" w:hAnsi="Calibri" w:cs="Calibri"/>
                <w:color w:val="auto"/>
                <w:sz w:val="22"/>
              </w:rPr>
              <w:t>J</w:t>
            </w:r>
            <w:r w:rsidR="002F264F" w:rsidRPr="008E65CC">
              <w:rPr>
                <w:rFonts w:ascii="Calibri" w:hAnsi="Calibri" w:cs="Calibri"/>
                <w:color w:val="auto"/>
                <w:sz w:val="22"/>
              </w:rPr>
              <w:t xml:space="preserve"> IDEA</w:t>
            </w:r>
            <w:r w:rsidR="00F16412" w:rsidRPr="008E65CC">
              <w:rPr>
                <w:rFonts w:ascii="Calibri" w:hAnsi="Calibri" w:cs="Calibri"/>
                <w:color w:val="auto"/>
                <w:sz w:val="22"/>
              </w:rPr>
              <w:t>, ASP.NET, PowerBI</w:t>
            </w:r>
            <w:r w:rsidR="00E67283" w:rsidRPr="008E65CC">
              <w:rPr>
                <w:rFonts w:ascii="Calibri" w:hAnsi="Calibri" w:cs="Calibri"/>
                <w:color w:val="auto"/>
                <w:sz w:val="22"/>
              </w:rPr>
              <w:t>, Scikit-Learn, Pandas, NumPy</w:t>
            </w:r>
          </w:p>
          <w:p w14:paraId="3DBB1BC0" w14:textId="76E265A1" w:rsidR="003B7972" w:rsidRPr="0008399D" w:rsidRDefault="00F3390F" w:rsidP="00A2719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Core Competencies: </w:t>
            </w:r>
            <w:r w:rsidR="0077125B" w:rsidRPr="008E65CC">
              <w:rPr>
                <w:rFonts w:ascii="Calibri" w:hAnsi="Calibri" w:cs="Calibri"/>
                <w:color w:val="auto"/>
                <w:sz w:val="22"/>
              </w:rPr>
              <w:t>O</w:t>
            </w:r>
            <w:r w:rsidR="0008399D">
              <w:rPr>
                <w:rFonts w:ascii="Calibri" w:hAnsi="Calibri" w:cs="Calibri"/>
                <w:color w:val="auto"/>
                <w:sz w:val="22"/>
              </w:rPr>
              <w:t>OP</w:t>
            </w:r>
            <w:r w:rsidR="00603B74" w:rsidRPr="008E65CC">
              <w:rPr>
                <w:rFonts w:ascii="Calibri" w:hAnsi="Calibri" w:cs="Calibri"/>
                <w:color w:val="auto"/>
                <w:sz w:val="22"/>
              </w:rPr>
              <w:t xml:space="preserve">, Web Development, Data Structures and Algorithms, </w:t>
            </w:r>
            <w:r w:rsidR="00B00B19" w:rsidRPr="008E65CC">
              <w:rPr>
                <w:rFonts w:ascii="Calibri" w:hAnsi="Calibri" w:cs="Calibri"/>
                <w:color w:val="auto"/>
                <w:sz w:val="22"/>
              </w:rPr>
              <w:t xml:space="preserve">Database Management, Problem Solving, Team </w:t>
            </w:r>
            <w:r w:rsidR="00B00B19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Collaboratio</w:t>
            </w:r>
            <w:r w:rsidR="00AB3CA7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n</w:t>
            </w:r>
            <w:r w:rsidR="004E200E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, Debugging</w:t>
            </w:r>
            <w:r w:rsidR="00D643C4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, A</w:t>
            </w:r>
            <w:r w:rsidR="0008399D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I</w:t>
            </w:r>
            <w:r w:rsidR="00D643C4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, M</w:t>
            </w:r>
            <w:r w:rsidR="0008399D" w:rsidRPr="0008399D">
              <w:rPr>
                <w:rFonts w:ascii="Calibri" w:hAnsi="Calibri" w:cs="Calibri"/>
                <w:color w:val="auto"/>
                <w:sz w:val="22"/>
                <w:lang w:val="en-ZA"/>
              </w:rPr>
              <w:t>L Basics</w:t>
            </w:r>
          </w:p>
        </w:tc>
      </w:tr>
      <w:tr w:rsidR="00C94E43" w:rsidRPr="008E65CC" w14:paraId="1FBF1948" w14:textId="77777777" w:rsidTr="00150593">
        <w:trPr>
          <w:trHeight w:val="1700"/>
        </w:trPr>
        <w:tc>
          <w:tcPr>
            <w:tcW w:w="1710" w:type="dxa"/>
          </w:tcPr>
          <w:p w14:paraId="6385ED20" w14:textId="1B6418D3" w:rsidR="00920CE0" w:rsidRPr="008E65CC" w:rsidRDefault="0035776C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Experience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23E6CD60" w14:textId="77777777" w:rsidR="00920CE0" w:rsidRPr="008E65CC" w:rsidRDefault="00920CE0" w:rsidP="00920CE0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2D942C8B" w14:textId="2302436A" w:rsidR="00C52585" w:rsidRPr="008E65CC" w:rsidRDefault="00C97F10" w:rsidP="00A27197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Programming Demonstrator</w:t>
            </w:r>
            <w:r w:rsidR="00296B72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 (Part-time)</w:t>
            </w:r>
            <w:r w:rsidR="006824C2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, </w:t>
            </w:r>
            <w:r w:rsidR="00296B72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University </w:t>
            </w:r>
            <w:r w:rsidR="008A0774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of</w:t>
            </w:r>
            <w:r w:rsidR="00296B72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 KwaZulu-Natal</w:t>
            </w:r>
            <w:r w:rsidR="006824C2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, Pietermaritzburg, South Africa </w:t>
            </w:r>
          </w:p>
          <w:p w14:paraId="45DD1537" w14:textId="0D74F61C" w:rsidR="00296B72" w:rsidRPr="008E65CC" w:rsidRDefault="0017471C" w:rsidP="00A27197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</w:rPr>
              <w:t xml:space="preserve">Feb 2024- Oct 2024 | Aug 2025- </w:t>
            </w:r>
            <w:r w:rsidR="00BD01D2" w:rsidRPr="008E65CC">
              <w:rPr>
                <w:rFonts w:ascii="Calibri" w:hAnsi="Calibri" w:cs="Calibri"/>
                <w:color w:val="auto"/>
                <w:sz w:val="22"/>
              </w:rPr>
              <w:t>Oct 2025</w:t>
            </w:r>
          </w:p>
          <w:p w14:paraId="6EE34446" w14:textId="7E54A306" w:rsidR="00FF7456" w:rsidRPr="006F249F" w:rsidRDefault="005626B7" w:rsidP="006F249F">
            <w:p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3E67B0">
              <w:rPr>
                <w:rFonts w:ascii="Calibri" w:hAnsi="Calibri" w:cs="Calibri"/>
                <w:color w:val="auto"/>
                <w:sz w:val="22"/>
              </w:rPr>
              <w:t>Tutored</w:t>
            </w:r>
            <w:r w:rsidR="00D45AD3" w:rsidRPr="003E67B0">
              <w:rPr>
                <w:rFonts w:ascii="Calibri" w:hAnsi="Calibri" w:cs="Calibri"/>
                <w:color w:val="auto"/>
                <w:sz w:val="22"/>
              </w:rPr>
              <w:t xml:space="preserve"> first-year and second year students </w:t>
            </w:r>
            <w:r w:rsidR="00EF323A" w:rsidRPr="003E67B0">
              <w:rPr>
                <w:rFonts w:ascii="Calibri" w:hAnsi="Calibri" w:cs="Calibri"/>
                <w:color w:val="auto"/>
                <w:sz w:val="22"/>
              </w:rPr>
              <w:t>in mastering Python, Java and Data Structures during practical lab sessions.</w:t>
            </w:r>
            <w:r w:rsidR="003E67B0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896041" w:rsidRPr="003E67B0">
              <w:rPr>
                <w:rFonts w:ascii="Calibri" w:hAnsi="Calibri" w:cs="Calibri"/>
                <w:color w:val="auto"/>
                <w:sz w:val="22"/>
              </w:rPr>
              <w:t>Guided students through debugging, code design and algorithm implementation</w:t>
            </w:r>
            <w:r w:rsidR="006F249F">
              <w:rPr>
                <w:rFonts w:ascii="Calibri" w:hAnsi="Calibri" w:cs="Calibri"/>
                <w:color w:val="auto"/>
                <w:sz w:val="22"/>
              </w:rPr>
              <w:t xml:space="preserve">. </w:t>
            </w:r>
            <w:r w:rsidR="006F249F" w:rsidRPr="006F249F">
              <w:rPr>
                <w:rFonts w:ascii="Calibri" w:hAnsi="Calibri" w:cs="Calibri"/>
                <w:color w:val="auto"/>
                <w:sz w:val="22"/>
                <w:lang w:val="en-ZA"/>
              </w:rPr>
              <w:t>Delivered structured lab sessions improving programming comprehension and performance.</w:t>
            </w:r>
            <w:r w:rsidR="006F249F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 </w:t>
            </w:r>
            <w:r w:rsidR="006F249F" w:rsidRPr="006F249F">
              <w:rPr>
                <w:rFonts w:ascii="Calibri" w:hAnsi="Calibri" w:cs="Calibri"/>
                <w:color w:val="auto"/>
                <w:sz w:val="22"/>
                <w:lang w:val="en-ZA"/>
              </w:rPr>
              <w:t>Provided individual academic support to strengthen foundational coding skills.</w:t>
            </w:r>
          </w:p>
        </w:tc>
      </w:tr>
      <w:tr w:rsidR="00C94E43" w:rsidRPr="008E65CC" w14:paraId="4A0B42F0" w14:textId="77777777" w:rsidTr="00150593">
        <w:trPr>
          <w:trHeight w:val="890"/>
        </w:trPr>
        <w:tc>
          <w:tcPr>
            <w:tcW w:w="1710" w:type="dxa"/>
          </w:tcPr>
          <w:p w14:paraId="0139AFB5" w14:textId="00CF230C" w:rsidR="00920CE0" w:rsidRPr="008E65CC" w:rsidRDefault="008909FD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Key Projects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1D167059" w14:textId="77777777" w:rsidR="00920CE0" w:rsidRPr="008E65CC" w:rsidRDefault="00920CE0" w:rsidP="00920CE0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25ECF13A" w14:textId="77777777" w:rsidR="00485805" w:rsidRDefault="002904B5" w:rsidP="00A27197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P</w:t>
            </w:r>
            <w:r w:rsidRPr="008E65CC">
              <w:rPr>
                <w:rFonts w:ascii="Calibri" w:hAnsi="Calibri" w:cs="Calibri"/>
                <w:b/>
                <w:color w:val="auto"/>
                <w:sz w:val="22"/>
              </w:rPr>
              <w:t>oint of Sales system for Townbush Pharmacy</w:t>
            </w:r>
            <w:r w:rsidR="00E41C2B" w:rsidRPr="008E65CC">
              <w:rPr>
                <w:rFonts w:ascii="Calibri" w:hAnsi="Calibri" w:cs="Calibri"/>
                <w:b/>
                <w:color w:val="auto"/>
                <w:sz w:val="22"/>
              </w:rPr>
              <w:t xml:space="preserve"> (</w:t>
            </w:r>
            <w:r w:rsidR="006456F4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Third year group project</w:t>
            </w:r>
            <w:r w:rsidR="00142031">
              <w:rPr>
                <w:rFonts w:ascii="Calibri" w:hAnsi="Calibri" w:cs="Calibri"/>
                <w:b/>
                <w:bCs/>
                <w:color w:val="auto"/>
                <w:sz w:val="22"/>
              </w:rPr>
              <w:t>- 2024</w:t>
            </w:r>
            <w:r w:rsidR="00E41C2B" w:rsidRPr="008E65CC">
              <w:rPr>
                <w:rFonts w:ascii="Calibri" w:hAnsi="Calibri" w:cs="Calibri"/>
                <w:b/>
                <w:bCs/>
                <w:color w:val="auto"/>
                <w:sz w:val="22"/>
              </w:rPr>
              <w:t>)</w:t>
            </w:r>
          </w:p>
          <w:p w14:paraId="57A460CB" w14:textId="3C0983E1" w:rsidR="009373BD" w:rsidRPr="009373BD" w:rsidRDefault="009373BD" w:rsidP="00A27197">
            <w:pPr>
              <w:jc w:val="both"/>
              <w:rPr>
                <w:rFonts w:ascii="Calibri" w:hAnsi="Calibri" w:cs="Calibri"/>
                <w:b/>
                <w:i/>
                <w:iCs/>
                <w:color w:val="auto"/>
                <w:sz w:val="22"/>
              </w:rPr>
            </w:pPr>
            <w:r w:rsidRPr="009373BD">
              <w:rPr>
                <w:rFonts w:ascii="Calibri" w:hAnsi="Calibri" w:cs="Calibri"/>
                <w:b/>
                <w:bCs/>
                <w:i/>
                <w:iCs/>
                <w:color w:val="auto"/>
                <w:sz w:val="22"/>
              </w:rPr>
              <w:t>Tech: C#, ASP.NET, SQL Server</w:t>
            </w:r>
          </w:p>
          <w:p w14:paraId="556D9CBE" w14:textId="21832A60" w:rsidR="009373BD" w:rsidRPr="009373BD" w:rsidRDefault="009373BD" w:rsidP="009373B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bCs/>
                <w:color w:val="auto"/>
                <w:sz w:val="22"/>
                <w:lang w:val="en-ZA"/>
              </w:rPr>
            </w:pPr>
            <w:r w:rsidRPr="009373BD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Developed a secure full-stack POS system with authentication, cart functionality, and transaction processing. </w:t>
            </w:r>
          </w:p>
          <w:p w14:paraId="692319C2" w14:textId="2E1F48FA" w:rsidR="009373BD" w:rsidRPr="009373BD" w:rsidRDefault="009373BD" w:rsidP="009373BD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bCs/>
                <w:color w:val="auto"/>
                <w:sz w:val="22"/>
                <w:lang w:val="en-ZA"/>
              </w:rPr>
            </w:pPr>
            <w:r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>D</w:t>
            </w:r>
            <w:r w:rsidRPr="009373BD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esigned and implemented a normalized SQL database for inventory and sales management. </w:t>
            </w:r>
          </w:p>
          <w:p w14:paraId="3B2BC784" w14:textId="5FD6B1A0" w:rsidR="009373BD" w:rsidRPr="000B256A" w:rsidRDefault="009373BD" w:rsidP="000B256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Calibri" w:hAnsi="Calibri" w:cs="Calibri"/>
                <w:bCs/>
                <w:color w:val="auto"/>
                <w:sz w:val="22"/>
              </w:rPr>
            </w:pPr>
            <w:r w:rsidRPr="009373BD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>Optimised database queries to improve system performance and efficiency.</w:t>
            </w:r>
          </w:p>
          <w:p w14:paraId="72B2A2C7" w14:textId="31E50CE0" w:rsidR="00485805" w:rsidRDefault="00F73ACF" w:rsidP="009373BD">
            <w:pPr>
              <w:jc w:val="both"/>
              <w:rPr>
                <w:rFonts w:ascii="Calibri" w:hAnsi="Calibri" w:cs="Calibri"/>
                <w:b/>
                <w:color w:val="auto"/>
                <w:sz w:val="22"/>
              </w:rPr>
            </w:pPr>
            <w:r w:rsidRPr="009373BD">
              <w:rPr>
                <w:rFonts w:ascii="Calibri" w:hAnsi="Calibri" w:cs="Calibri"/>
                <w:b/>
                <w:color w:val="auto"/>
                <w:sz w:val="22"/>
              </w:rPr>
              <w:t>Simple</w:t>
            </w:r>
            <w:r w:rsidR="006F3403" w:rsidRPr="009373BD">
              <w:rPr>
                <w:rFonts w:ascii="Calibri" w:hAnsi="Calibri" w:cs="Calibri"/>
                <w:b/>
                <w:color w:val="auto"/>
                <w:sz w:val="22"/>
              </w:rPr>
              <w:t xml:space="preserve"> Biology</w:t>
            </w:r>
            <w:r w:rsidRPr="009373BD">
              <w:rPr>
                <w:rFonts w:ascii="Calibri" w:hAnsi="Calibri" w:cs="Calibri"/>
                <w:b/>
                <w:color w:val="auto"/>
                <w:sz w:val="22"/>
              </w:rPr>
              <w:t xml:space="preserve"> Quiz and Word Search Game</w:t>
            </w:r>
            <w:r w:rsidR="004545A1" w:rsidRPr="009373BD">
              <w:rPr>
                <w:rFonts w:ascii="Calibri" w:hAnsi="Calibri" w:cs="Calibri"/>
                <w:b/>
                <w:color w:val="auto"/>
                <w:sz w:val="22"/>
              </w:rPr>
              <w:t xml:space="preserve"> (Third year group project</w:t>
            </w:r>
            <w:r w:rsidR="00062EAC" w:rsidRPr="009373BD">
              <w:rPr>
                <w:rFonts w:ascii="Calibri" w:hAnsi="Calibri" w:cs="Calibri"/>
                <w:b/>
                <w:color w:val="auto"/>
                <w:sz w:val="22"/>
              </w:rPr>
              <w:t>- 2024</w:t>
            </w:r>
            <w:r w:rsidR="004545A1" w:rsidRPr="009373BD">
              <w:rPr>
                <w:rFonts w:ascii="Calibri" w:hAnsi="Calibri" w:cs="Calibri"/>
                <w:b/>
                <w:color w:val="auto"/>
                <w:sz w:val="22"/>
              </w:rPr>
              <w:t>)</w:t>
            </w:r>
          </w:p>
          <w:p w14:paraId="6532438E" w14:textId="2DCABBE3" w:rsidR="009373BD" w:rsidRPr="009373BD" w:rsidRDefault="009373BD" w:rsidP="009373BD">
            <w:pPr>
              <w:jc w:val="both"/>
              <w:rPr>
                <w:rFonts w:ascii="Calibri" w:hAnsi="Calibri" w:cs="Calibri"/>
                <w:bCs/>
                <w:i/>
                <w:iCs/>
                <w:color w:val="auto"/>
                <w:sz w:val="22"/>
              </w:rPr>
            </w:pPr>
            <w:r w:rsidRPr="009373BD">
              <w:rPr>
                <w:rFonts w:ascii="Calibri" w:hAnsi="Calibri" w:cs="Calibri"/>
                <w:b/>
                <w:i/>
                <w:iCs/>
                <w:color w:val="auto"/>
                <w:sz w:val="22"/>
              </w:rPr>
              <w:t>Tech: C++</w:t>
            </w:r>
          </w:p>
          <w:p w14:paraId="131C5654" w14:textId="5B0E32BD" w:rsidR="009373BD" w:rsidRPr="009373BD" w:rsidRDefault="009373BD" w:rsidP="009373BD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bCs/>
                <w:color w:val="auto"/>
                <w:sz w:val="22"/>
                <w:lang w:val="en-ZA"/>
              </w:rPr>
            </w:pPr>
            <w:r w:rsidRPr="009373BD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Led development of an interactive educational game with difficulty levels and timers. </w:t>
            </w:r>
          </w:p>
          <w:p w14:paraId="7F3BB196" w14:textId="072C3F2E" w:rsidR="000B256A" w:rsidRPr="000B256A" w:rsidRDefault="009373BD" w:rsidP="000B256A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9373BD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>Implemented modular and scalable logic for quiz generation and gameplay mechanics.</w:t>
            </w:r>
          </w:p>
          <w:p w14:paraId="34E97784" w14:textId="77777777" w:rsidR="000B256A" w:rsidRDefault="00833F1B" w:rsidP="003C1DD4">
            <w:pPr>
              <w:jc w:val="both"/>
              <w:rPr>
                <w:rFonts w:ascii="Calibri" w:hAnsi="Calibri" w:cs="Calibri"/>
                <w:b/>
                <w:bCs/>
                <w:color w:val="auto"/>
                <w:sz w:val="22"/>
              </w:rPr>
            </w:pPr>
            <w:r w:rsidRPr="008201FF">
              <w:rPr>
                <w:rFonts w:ascii="Calibri" w:hAnsi="Calibri" w:cs="Calibri"/>
                <w:b/>
                <w:bCs/>
                <w:color w:val="auto"/>
                <w:sz w:val="22"/>
              </w:rPr>
              <w:t>Network Traffic Classification of 5G Networks for QoS</w:t>
            </w:r>
            <w:r w:rsidR="00B03E75">
              <w:rPr>
                <w:rFonts w:ascii="Calibri" w:hAnsi="Calibri" w:cs="Calibri"/>
                <w:b/>
                <w:bCs/>
                <w:color w:val="auto"/>
                <w:sz w:val="22"/>
              </w:rPr>
              <w:t xml:space="preserve"> </w:t>
            </w:r>
            <w:r w:rsidRPr="008201FF">
              <w:rPr>
                <w:rFonts w:ascii="Calibri" w:hAnsi="Calibri" w:cs="Calibri"/>
                <w:b/>
                <w:bCs/>
                <w:color w:val="auto"/>
                <w:sz w:val="22"/>
              </w:rPr>
              <w:t>Improvement (Honours Research</w:t>
            </w:r>
            <w:r w:rsidR="008A0E91">
              <w:rPr>
                <w:rFonts w:ascii="Calibri" w:hAnsi="Calibri" w:cs="Calibri"/>
                <w:b/>
                <w:bCs/>
                <w:color w:val="auto"/>
                <w:sz w:val="22"/>
              </w:rPr>
              <w:t>- 2025</w:t>
            </w:r>
            <w:r w:rsidRPr="008201FF">
              <w:rPr>
                <w:rFonts w:ascii="Calibri" w:hAnsi="Calibri" w:cs="Calibri"/>
                <w:b/>
                <w:bCs/>
                <w:color w:val="auto"/>
                <w:sz w:val="22"/>
              </w:rPr>
              <w:t>)</w:t>
            </w:r>
          </w:p>
          <w:p w14:paraId="17ADB6B7" w14:textId="11F7A136" w:rsidR="00485805" w:rsidRPr="000B256A" w:rsidRDefault="000B256A" w:rsidP="003C1DD4">
            <w:pPr>
              <w:jc w:val="both"/>
              <w:rPr>
                <w:rFonts w:ascii="Calibri" w:hAnsi="Calibri" w:cs="Calibri"/>
                <w:bCs/>
                <w:i/>
                <w:iCs/>
                <w:color w:val="auto"/>
                <w:sz w:val="22"/>
              </w:rPr>
            </w:pPr>
            <w:r w:rsidRPr="000B256A">
              <w:rPr>
                <w:rFonts w:ascii="Calibri" w:hAnsi="Calibri" w:cs="Calibri"/>
                <w:b/>
                <w:bCs/>
                <w:i/>
                <w:iCs/>
                <w:color w:val="auto"/>
                <w:sz w:val="22"/>
              </w:rPr>
              <w:t>Tech: Python, Pandas, Scikit-Learn</w:t>
            </w:r>
            <w:r w:rsidR="003E67B0" w:rsidRPr="000B256A">
              <w:rPr>
                <w:rFonts w:ascii="Calibri" w:hAnsi="Calibri" w:cs="Calibri"/>
                <w:bCs/>
                <w:i/>
                <w:iCs/>
                <w:color w:val="auto"/>
                <w:sz w:val="22"/>
              </w:rPr>
              <w:t xml:space="preserve"> </w:t>
            </w:r>
          </w:p>
          <w:p w14:paraId="3A03D2F8" w14:textId="45318A20" w:rsidR="000B256A" w:rsidRPr="000B256A" w:rsidRDefault="000B256A" w:rsidP="000B256A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Calibri" w:hAnsi="Calibri" w:cs="Calibri"/>
                <w:bCs/>
                <w:color w:val="auto"/>
                <w:sz w:val="22"/>
                <w:lang w:val="en-ZA"/>
              </w:rPr>
            </w:pPr>
            <w:r w:rsidRPr="000B256A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>Developed a supervised machine learning model to classify network traffic using flow-based features.</w:t>
            </w:r>
            <w:r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 </w:t>
            </w:r>
            <w:r w:rsidRPr="000B256A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Improved Quality of Service (QoS) decision-making through accurate traffic classification. </w:t>
            </w:r>
          </w:p>
          <w:p w14:paraId="5C0A913E" w14:textId="6325CC75" w:rsidR="000B256A" w:rsidRPr="000B256A" w:rsidRDefault="000B256A" w:rsidP="000B256A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Calibri" w:hAnsi="Calibri" w:cs="Calibri"/>
                <w:bCs/>
                <w:color w:val="auto"/>
                <w:sz w:val="22"/>
              </w:rPr>
            </w:pPr>
            <w:r w:rsidRPr="000B256A"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>Conducted data preprocessing, feature extraction, and model evaluation.</w:t>
            </w:r>
            <w:r>
              <w:rPr>
                <w:rFonts w:ascii="Calibri" w:hAnsi="Calibri" w:cs="Calibri"/>
                <w:bCs/>
                <w:color w:val="auto"/>
                <w:sz w:val="22"/>
                <w:lang w:val="en-ZA"/>
              </w:rPr>
              <w:t xml:space="preserve"> </w:t>
            </w:r>
          </w:p>
          <w:p w14:paraId="7013B510" w14:textId="6E8143BC" w:rsidR="000B256A" w:rsidRPr="008A5007" w:rsidRDefault="00C80F00" w:rsidP="008A5007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Calibri" w:hAnsi="Calibri" w:cs="Calibri"/>
                <w:bCs/>
                <w:color w:val="auto"/>
                <w:sz w:val="22"/>
              </w:rPr>
            </w:pPr>
            <w:r w:rsidRPr="000B256A">
              <w:rPr>
                <w:rFonts w:ascii="Calibri" w:hAnsi="Calibri" w:cs="Calibri"/>
                <w:bCs/>
                <w:color w:val="auto"/>
                <w:sz w:val="22"/>
              </w:rPr>
              <w:t xml:space="preserve">Delivered academic presentations within the School </w:t>
            </w:r>
          </w:p>
          <w:p w14:paraId="00E0C5A7" w14:textId="5B9423F6" w:rsidR="006B519C" w:rsidRPr="008E65CC" w:rsidRDefault="006641ED" w:rsidP="00117C5A">
            <w:pPr>
              <w:jc w:val="both"/>
              <w:rPr>
                <w:rFonts w:ascii="Calibri" w:hAnsi="Calibri" w:cs="Calibri"/>
                <w:bCs/>
                <w:color w:val="auto"/>
                <w:sz w:val="22"/>
                <w:lang w:val="en-ZA"/>
              </w:rPr>
            </w:pPr>
            <w:r w:rsidRPr="008E65CC">
              <w:rPr>
                <w:rFonts w:ascii="Calibri" w:hAnsi="Calibri" w:cs="Calibri"/>
                <w:bCs/>
                <w:color w:val="auto"/>
                <w:sz w:val="22"/>
              </w:rPr>
              <w:t xml:space="preserve">Additional projects and assignments can be viewed on my GitHub profile: </w:t>
            </w:r>
            <w:hyperlink r:id="rId14" w:tgtFrame="_new" w:history="1">
              <w:r w:rsidRPr="008E65CC">
                <w:rPr>
                  <w:rStyle w:val="Hyperlink"/>
                  <w:rFonts w:ascii="Calibri" w:hAnsi="Calibri" w:cs="Calibri"/>
                  <w:bCs/>
                  <w:color w:val="auto"/>
                  <w:sz w:val="22"/>
                </w:rPr>
                <w:t>github.com/tomRiddle-the1st</w:t>
              </w:r>
            </w:hyperlink>
            <w:r w:rsidR="00CD573A">
              <w:t xml:space="preserve">. </w:t>
            </w:r>
            <w:r w:rsidR="00EE416A" w:rsidRPr="008E65CC">
              <w:rPr>
                <w:rFonts w:ascii="Calibri" w:hAnsi="Calibri" w:cs="Calibri"/>
                <w:bCs/>
                <w:color w:val="auto"/>
                <w:sz w:val="22"/>
              </w:rPr>
              <w:t xml:space="preserve">View my portfolio on: </w:t>
            </w:r>
            <w:hyperlink r:id="rId15" w:tgtFrame="_new" w:history="1">
              <w:r w:rsidR="00EE416A" w:rsidRPr="008E65CC">
                <w:rPr>
                  <w:rStyle w:val="Hyperlink"/>
                  <w:rFonts w:ascii="Calibri" w:hAnsi="Calibri" w:cs="Calibri"/>
                  <w:bCs/>
                  <w:color w:val="auto"/>
                  <w:sz w:val="22"/>
                </w:rPr>
                <w:t>tomriddle-the1st.github.io</w:t>
              </w:r>
            </w:hyperlink>
          </w:p>
        </w:tc>
      </w:tr>
      <w:tr w:rsidR="000B256A" w:rsidRPr="008E65CC" w14:paraId="4470485A" w14:textId="77777777" w:rsidTr="00150593">
        <w:trPr>
          <w:trHeight w:val="890"/>
        </w:trPr>
        <w:tc>
          <w:tcPr>
            <w:tcW w:w="1710" w:type="dxa"/>
          </w:tcPr>
          <w:p w14:paraId="6D7ECA10" w14:textId="0A15B287" w:rsidR="000B256A" w:rsidRPr="008E65CC" w:rsidRDefault="000B256A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lastRenderedPageBreak/>
              <w:t>Achievements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341AAD91" w14:textId="77777777" w:rsidR="000B256A" w:rsidRPr="008E65CC" w:rsidRDefault="000B256A" w:rsidP="00A27197">
            <w:pPr>
              <w:tabs>
                <w:tab w:val="left" w:pos="0"/>
                <w:tab w:val="decimal" w:pos="5040"/>
                <w:tab w:val="right" w:pos="9990"/>
              </w:tabs>
              <w:ind w:right="90"/>
              <w:jc w:val="both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01FCF059" w14:textId="3B2CE5E3" w:rsidR="000B256A" w:rsidRPr="000B256A" w:rsidRDefault="000B256A" w:rsidP="000B256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0B256A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Research paper accepted for publication in the </w:t>
            </w:r>
            <w:r w:rsidRPr="000B256A">
              <w:rPr>
                <w:rFonts w:ascii="Calibri" w:hAnsi="Calibri" w:cs="Calibri"/>
                <w:i/>
                <w:iCs/>
                <w:color w:val="auto"/>
                <w:sz w:val="22"/>
                <w:lang w:val="en-ZA"/>
              </w:rPr>
              <w:t>Indonesian Journal of Computer Science</w:t>
            </w:r>
            <w:r w:rsidRPr="000B256A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. </w:t>
            </w:r>
          </w:p>
          <w:p w14:paraId="5F9D433F" w14:textId="245710D1" w:rsidR="000B256A" w:rsidRPr="000B256A" w:rsidRDefault="000B256A" w:rsidP="000B256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0B256A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Successfully mentored and supported over 100+ students in programming modules. </w:t>
            </w:r>
          </w:p>
          <w:p w14:paraId="7E8160EC" w14:textId="123FCB39" w:rsidR="000B256A" w:rsidRPr="000B256A" w:rsidRDefault="000B256A" w:rsidP="000B256A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0B256A">
              <w:rPr>
                <w:rFonts w:ascii="Calibri" w:hAnsi="Calibri" w:cs="Calibri"/>
                <w:color w:val="auto"/>
                <w:sz w:val="22"/>
                <w:lang w:val="en-ZA"/>
              </w:rPr>
              <w:t>Developed multiple real-world academic software systems and ML models.</w:t>
            </w:r>
          </w:p>
        </w:tc>
      </w:tr>
      <w:tr w:rsidR="00C94E43" w:rsidRPr="008E65CC" w14:paraId="5754EA37" w14:textId="77777777" w:rsidTr="00150593">
        <w:trPr>
          <w:trHeight w:val="890"/>
        </w:trPr>
        <w:tc>
          <w:tcPr>
            <w:tcW w:w="1710" w:type="dxa"/>
          </w:tcPr>
          <w:p w14:paraId="2D13DA47" w14:textId="62A4EC82" w:rsidR="00920CE0" w:rsidRPr="008E65CC" w:rsidRDefault="00D54301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Strengths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6DA99E65" w14:textId="77777777" w:rsidR="00920CE0" w:rsidRPr="008E65CC" w:rsidRDefault="00920CE0" w:rsidP="00A27197">
            <w:pPr>
              <w:tabs>
                <w:tab w:val="left" w:pos="0"/>
                <w:tab w:val="decimal" w:pos="5040"/>
                <w:tab w:val="right" w:pos="9990"/>
              </w:tabs>
              <w:ind w:right="90"/>
              <w:jc w:val="both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6EC3996A" w14:textId="76168F20" w:rsidR="00FF7456" w:rsidRPr="00FF7456" w:rsidRDefault="00FF7456" w:rsidP="00A27197">
            <w:p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FF7456">
              <w:rPr>
                <w:rFonts w:ascii="Calibri" w:hAnsi="Calibri" w:cs="Calibri"/>
                <w:color w:val="auto"/>
                <w:sz w:val="22"/>
                <w:lang w:val="en-ZA"/>
              </w:rPr>
              <w:t>Problem-solving ability</w:t>
            </w:r>
          </w:p>
          <w:p w14:paraId="60E1576A" w14:textId="77777777" w:rsidR="00FF7456" w:rsidRPr="00FF7456" w:rsidRDefault="00FF7456" w:rsidP="00A27197">
            <w:p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FF7456">
              <w:rPr>
                <w:rFonts w:ascii="Calibri" w:hAnsi="Calibri" w:cs="Calibri"/>
                <w:color w:val="auto"/>
                <w:sz w:val="22"/>
                <w:lang w:val="en-ZA"/>
              </w:rPr>
              <w:t>Basic programming fundamentals</w:t>
            </w:r>
          </w:p>
          <w:p w14:paraId="3FE36A87" w14:textId="77777777" w:rsidR="00FF7456" w:rsidRPr="00FF7456" w:rsidRDefault="00FF7456" w:rsidP="00A27197">
            <w:pPr>
              <w:jc w:val="both"/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FF7456">
              <w:rPr>
                <w:rFonts w:ascii="Calibri" w:hAnsi="Calibri" w:cs="Calibri"/>
                <w:color w:val="auto"/>
                <w:sz w:val="22"/>
                <w:lang w:val="en-ZA"/>
              </w:rPr>
              <w:t>Willingness to learn &amp; adapt</w:t>
            </w:r>
          </w:p>
          <w:p w14:paraId="3932ABC7" w14:textId="77777777" w:rsidR="00973D65" w:rsidRDefault="00FF7456" w:rsidP="00A27197">
            <w:pPr>
              <w:jc w:val="both"/>
              <w:rPr>
                <w:rFonts w:ascii="Calibri" w:hAnsi="Calibri" w:cs="Calibri"/>
                <w:color w:val="auto"/>
                <w:sz w:val="22"/>
              </w:rPr>
            </w:pPr>
            <w:r w:rsidRPr="00FF7456">
              <w:rPr>
                <w:rFonts w:ascii="Calibri" w:hAnsi="Calibri" w:cs="Calibri"/>
                <w:color w:val="auto"/>
                <w:sz w:val="22"/>
                <w:lang w:val="en-ZA"/>
              </w:rPr>
              <w:t>Communication and teamwork</w:t>
            </w:r>
          </w:p>
          <w:p w14:paraId="1F2E8945" w14:textId="2D2888CA" w:rsidR="00FF7456" w:rsidRPr="008E65CC" w:rsidRDefault="00FF7456" w:rsidP="00A27197">
            <w:pPr>
              <w:jc w:val="both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C94E43" w:rsidRPr="008E65CC" w14:paraId="77428137" w14:textId="77777777" w:rsidTr="00150593">
        <w:tc>
          <w:tcPr>
            <w:tcW w:w="1710" w:type="dxa"/>
          </w:tcPr>
          <w:p w14:paraId="6FAA2B20" w14:textId="77777777" w:rsidR="00920CE0" w:rsidRPr="008E65CC" w:rsidRDefault="00920CE0" w:rsidP="00920CE0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8E65CC">
              <w:rPr>
                <w:rFonts w:ascii="Calibri" w:hAnsi="Calibri" w:cs="Calibri"/>
                <w:color w:val="auto"/>
                <w:sz w:val="22"/>
                <w:szCs w:val="22"/>
              </w:rPr>
              <w:t>References</w:t>
            </w:r>
          </w:p>
        </w:tc>
        <w:tc>
          <w:tcPr>
            <w:tcW w:w="236" w:type="dxa"/>
            <w:shd w:val="clear" w:color="auto" w:fill="C2E4EB" w:themeFill="accent6" w:themeFillTint="33"/>
          </w:tcPr>
          <w:p w14:paraId="6E456116" w14:textId="77777777" w:rsidR="00920CE0" w:rsidRPr="008E65CC" w:rsidRDefault="00920CE0" w:rsidP="00920CE0">
            <w:pPr>
              <w:tabs>
                <w:tab w:val="left" w:pos="0"/>
                <w:tab w:val="decimal" w:pos="5040"/>
                <w:tab w:val="right" w:pos="9990"/>
              </w:tabs>
              <w:ind w:right="90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8686" w:type="dxa"/>
          </w:tcPr>
          <w:p w14:paraId="73B40A61" w14:textId="77777777" w:rsid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>Mr P. T. Gounden – Principal, Raisethorpe Secondary School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br/>
              <w:t>Contact: 071 345 1632</w:t>
            </w:r>
          </w:p>
          <w:p w14:paraId="3E054A1F" w14:textId="77777777" w:rsidR="00E56BAC" w:rsidRP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</w:p>
          <w:p w14:paraId="5CFF187B" w14:textId="77777777" w:rsid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>Mrs Rosanne Els – Lecturer, University of KwaZulu-Natal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br/>
              <w:t>Contact: 065 335 5686</w:t>
            </w:r>
          </w:p>
          <w:p w14:paraId="58F23569" w14:textId="77777777" w:rsidR="00E56BAC" w:rsidRP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</w:p>
          <w:p w14:paraId="415B2098" w14:textId="31C5223E" w:rsid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>Mr Jean Vincent Fonou Dombeu – Lecturer</w:t>
            </w:r>
            <w:r>
              <w:rPr>
                <w:rFonts w:ascii="Calibri" w:hAnsi="Calibri" w:cs="Calibri"/>
                <w:color w:val="auto"/>
                <w:sz w:val="22"/>
                <w:lang w:val="en-ZA"/>
              </w:rPr>
              <w:t>,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 University of KwaZulu-Natal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br/>
              <w:t>Contact: 033 260 5644</w:t>
            </w:r>
          </w:p>
          <w:p w14:paraId="655B4F14" w14:textId="77777777" w:rsidR="00E56BAC" w:rsidRPr="00E56BAC" w:rsidRDefault="00E56BAC" w:rsidP="00E56BA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</w:p>
          <w:p w14:paraId="02A10B7E" w14:textId="442BA66B" w:rsidR="00920CE0" w:rsidRPr="00E56BAC" w:rsidRDefault="00E56BAC" w:rsidP="0004687C">
            <w:pPr>
              <w:rPr>
                <w:rFonts w:ascii="Calibri" w:hAnsi="Calibri" w:cs="Calibri"/>
                <w:color w:val="auto"/>
                <w:sz w:val="22"/>
                <w:lang w:val="en-ZA"/>
              </w:rPr>
            </w:pP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>Mr Okuthe Paul Kogeda – Lecturer</w:t>
            </w:r>
            <w:r>
              <w:rPr>
                <w:rFonts w:ascii="Calibri" w:hAnsi="Calibri" w:cs="Calibri"/>
                <w:color w:val="auto"/>
                <w:sz w:val="22"/>
                <w:lang w:val="en-ZA"/>
              </w:rPr>
              <w:t xml:space="preserve"> 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t>&amp; Honours Supervisor, University of KwaZulu-Natal</w:t>
            </w:r>
            <w:r w:rsidRPr="00E56BAC">
              <w:rPr>
                <w:rFonts w:ascii="Calibri" w:hAnsi="Calibri" w:cs="Calibri"/>
                <w:color w:val="auto"/>
                <w:sz w:val="22"/>
                <w:lang w:val="en-ZA"/>
              </w:rPr>
              <w:br/>
              <w:t>Contact: 082 471 2799</w:t>
            </w:r>
          </w:p>
        </w:tc>
      </w:tr>
    </w:tbl>
    <w:p w14:paraId="4D640DC6" w14:textId="77777777" w:rsidR="00FE0204" w:rsidRPr="008E65CC" w:rsidRDefault="00FE0204" w:rsidP="00883C67">
      <w:pPr>
        <w:pStyle w:val="NoSpacing"/>
        <w:rPr>
          <w:rFonts w:ascii="Calibri" w:hAnsi="Calibri" w:cs="Calibri"/>
          <w:color w:val="auto"/>
        </w:rPr>
      </w:pPr>
    </w:p>
    <w:p w14:paraId="6076B633" w14:textId="77777777" w:rsidR="00EE416A" w:rsidRDefault="00EE416A">
      <w:pPr>
        <w:pStyle w:val="NoSpacing"/>
        <w:rPr>
          <w:rFonts w:ascii="Calibri" w:hAnsi="Calibri" w:cs="Calibri"/>
          <w:color w:val="auto"/>
        </w:rPr>
      </w:pPr>
    </w:p>
    <w:p w14:paraId="4CD8DA8B" w14:textId="77777777" w:rsidR="00A74174" w:rsidRDefault="00A74174" w:rsidP="00A74174">
      <w:pPr>
        <w:rPr>
          <w:rFonts w:ascii="Calibri" w:hAnsi="Calibri" w:cs="Calibri"/>
          <w:color w:val="auto"/>
          <w:sz w:val="22"/>
        </w:rPr>
      </w:pPr>
    </w:p>
    <w:p w14:paraId="0E393412" w14:textId="438F3EA0" w:rsidR="00A74174" w:rsidRPr="00A74174" w:rsidRDefault="00A74174" w:rsidP="00A74174">
      <w:pPr>
        <w:tabs>
          <w:tab w:val="left" w:pos="2832"/>
        </w:tabs>
      </w:pPr>
      <w:r>
        <w:tab/>
      </w:r>
    </w:p>
    <w:sectPr w:rsidR="00A74174" w:rsidRPr="00A74174" w:rsidSect="008F5E0F">
      <w:pgSz w:w="12240" w:h="15840" w:code="1"/>
      <w:pgMar w:top="567" w:right="1440" w:bottom="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3754" w14:textId="77777777" w:rsidR="00D85A1D" w:rsidRDefault="00D85A1D">
      <w:r>
        <w:separator/>
      </w:r>
    </w:p>
  </w:endnote>
  <w:endnote w:type="continuationSeparator" w:id="0">
    <w:p w14:paraId="5F5CC9FA" w14:textId="77777777" w:rsidR="00D85A1D" w:rsidRDefault="00D85A1D">
      <w:r>
        <w:continuationSeparator/>
      </w:r>
    </w:p>
  </w:endnote>
  <w:endnote w:type="continuationNotice" w:id="1">
    <w:p w14:paraId="4B94A5AE" w14:textId="77777777" w:rsidR="00D85A1D" w:rsidRDefault="00D85A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9AE" w14:textId="77777777" w:rsidR="00D85A1D" w:rsidRDefault="00D85A1D">
      <w:r>
        <w:separator/>
      </w:r>
    </w:p>
  </w:footnote>
  <w:footnote w:type="continuationSeparator" w:id="0">
    <w:p w14:paraId="3FCDA8B4" w14:textId="77777777" w:rsidR="00D85A1D" w:rsidRDefault="00D85A1D">
      <w:r>
        <w:continuationSeparator/>
      </w:r>
    </w:p>
  </w:footnote>
  <w:footnote w:type="continuationNotice" w:id="1">
    <w:p w14:paraId="28E72685" w14:textId="77777777" w:rsidR="00D85A1D" w:rsidRDefault="00D85A1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F4D0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22A5F"/>
    <w:multiLevelType w:val="hybridMultilevel"/>
    <w:tmpl w:val="B58671F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976C2"/>
    <w:multiLevelType w:val="hybridMultilevel"/>
    <w:tmpl w:val="9170DF98"/>
    <w:lvl w:ilvl="0" w:tplc="8368A4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13FCE"/>
    <w:multiLevelType w:val="hybridMultilevel"/>
    <w:tmpl w:val="E920F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34CEB"/>
    <w:multiLevelType w:val="hybridMultilevel"/>
    <w:tmpl w:val="B0C403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96B56"/>
    <w:multiLevelType w:val="hybridMultilevel"/>
    <w:tmpl w:val="426CB1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0459F"/>
    <w:multiLevelType w:val="hybridMultilevel"/>
    <w:tmpl w:val="3B1050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D53757"/>
    <w:multiLevelType w:val="hybridMultilevel"/>
    <w:tmpl w:val="709218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8452A"/>
    <w:multiLevelType w:val="hybridMultilevel"/>
    <w:tmpl w:val="B7A2529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E0DE3"/>
    <w:multiLevelType w:val="hybridMultilevel"/>
    <w:tmpl w:val="E012D1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D05B7F"/>
    <w:multiLevelType w:val="hybridMultilevel"/>
    <w:tmpl w:val="A75869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850E1"/>
    <w:multiLevelType w:val="hybridMultilevel"/>
    <w:tmpl w:val="36640E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B5F2A"/>
    <w:multiLevelType w:val="hybridMultilevel"/>
    <w:tmpl w:val="AEAED1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15AF3"/>
    <w:multiLevelType w:val="hybridMultilevel"/>
    <w:tmpl w:val="C23AB0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67577"/>
    <w:multiLevelType w:val="hybridMultilevel"/>
    <w:tmpl w:val="5704A3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40C2E"/>
    <w:multiLevelType w:val="hybridMultilevel"/>
    <w:tmpl w:val="D012E5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70C12"/>
    <w:multiLevelType w:val="hybridMultilevel"/>
    <w:tmpl w:val="6D9090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C5092"/>
    <w:multiLevelType w:val="hybridMultilevel"/>
    <w:tmpl w:val="6E063D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BC1644"/>
    <w:multiLevelType w:val="hybridMultilevel"/>
    <w:tmpl w:val="E4A41BE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0701920">
    <w:abstractNumId w:val="16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22"/>
  </w:num>
  <w:num w:numId="13" w16cid:durableId="199901450">
    <w:abstractNumId w:val="26"/>
  </w:num>
  <w:num w:numId="14" w16cid:durableId="1533104044">
    <w:abstractNumId w:val="10"/>
  </w:num>
  <w:num w:numId="15" w16cid:durableId="373048102">
    <w:abstractNumId w:val="33"/>
  </w:num>
  <w:num w:numId="16" w16cid:durableId="1533954525">
    <w:abstractNumId w:val="28"/>
  </w:num>
  <w:num w:numId="17" w16cid:durableId="2062096122">
    <w:abstractNumId w:val="13"/>
  </w:num>
  <w:num w:numId="18" w16cid:durableId="1227766180">
    <w:abstractNumId w:val="14"/>
  </w:num>
  <w:num w:numId="19" w16cid:durableId="1667055441">
    <w:abstractNumId w:val="23"/>
  </w:num>
  <w:num w:numId="20" w16cid:durableId="1280262926">
    <w:abstractNumId w:val="19"/>
  </w:num>
  <w:num w:numId="21" w16cid:durableId="476872662">
    <w:abstractNumId w:val="11"/>
  </w:num>
  <w:num w:numId="22" w16cid:durableId="129635187">
    <w:abstractNumId w:val="25"/>
  </w:num>
  <w:num w:numId="23" w16cid:durableId="1916670919">
    <w:abstractNumId w:val="27"/>
  </w:num>
  <w:num w:numId="24" w16cid:durableId="1281718526">
    <w:abstractNumId w:val="32"/>
  </w:num>
  <w:num w:numId="25" w16cid:durableId="1760521076">
    <w:abstractNumId w:val="15"/>
  </w:num>
  <w:num w:numId="26" w16cid:durableId="748114080">
    <w:abstractNumId w:val="20"/>
  </w:num>
  <w:num w:numId="27" w16cid:durableId="1012417240">
    <w:abstractNumId w:val="17"/>
  </w:num>
  <w:num w:numId="28" w16cid:durableId="1263563546">
    <w:abstractNumId w:val="30"/>
  </w:num>
  <w:num w:numId="29" w16cid:durableId="1263414799">
    <w:abstractNumId w:val="12"/>
  </w:num>
  <w:num w:numId="30" w16cid:durableId="465705881">
    <w:abstractNumId w:val="34"/>
  </w:num>
  <w:num w:numId="31" w16cid:durableId="427236359">
    <w:abstractNumId w:val="31"/>
  </w:num>
  <w:num w:numId="32" w16cid:durableId="1339498649">
    <w:abstractNumId w:val="24"/>
  </w:num>
  <w:num w:numId="33" w16cid:durableId="89931342">
    <w:abstractNumId w:val="29"/>
  </w:num>
  <w:num w:numId="34" w16cid:durableId="121727284">
    <w:abstractNumId w:val="21"/>
  </w:num>
  <w:num w:numId="35" w16cid:durableId="20370722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FE"/>
    <w:rsid w:val="0001213F"/>
    <w:rsid w:val="0001722C"/>
    <w:rsid w:val="00024416"/>
    <w:rsid w:val="00024E30"/>
    <w:rsid w:val="00043051"/>
    <w:rsid w:val="00045CE7"/>
    <w:rsid w:val="00045EA1"/>
    <w:rsid w:val="000465BC"/>
    <w:rsid w:val="000465CE"/>
    <w:rsid w:val="0004687C"/>
    <w:rsid w:val="0005643D"/>
    <w:rsid w:val="00062EAC"/>
    <w:rsid w:val="00066481"/>
    <w:rsid w:val="00067AD4"/>
    <w:rsid w:val="00081AAF"/>
    <w:rsid w:val="00083480"/>
    <w:rsid w:val="0008399D"/>
    <w:rsid w:val="00096D71"/>
    <w:rsid w:val="00096ED1"/>
    <w:rsid w:val="000A20C9"/>
    <w:rsid w:val="000A288D"/>
    <w:rsid w:val="000A55B7"/>
    <w:rsid w:val="000A5D84"/>
    <w:rsid w:val="000B256A"/>
    <w:rsid w:val="000B358E"/>
    <w:rsid w:val="000B43F6"/>
    <w:rsid w:val="000B5482"/>
    <w:rsid w:val="000C5DC2"/>
    <w:rsid w:val="000D6282"/>
    <w:rsid w:val="000D6C18"/>
    <w:rsid w:val="000E2B16"/>
    <w:rsid w:val="000E3828"/>
    <w:rsid w:val="00101D22"/>
    <w:rsid w:val="001027F9"/>
    <w:rsid w:val="00102CBC"/>
    <w:rsid w:val="00105CFC"/>
    <w:rsid w:val="00117C5A"/>
    <w:rsid w:val="00124535"/>
    <w:rsid w:val="0012518D"/>
    <w:rsid w:val="001265F4"/>
    <w:rsid w:val="00127BC3"/>
    <w:rsid w:val="00130324"/>
    <w:rsid w:val="0013313F"/>
    <w:rsid w:val="00137A37"/>
    <w:rsid w:val="00140BF4"/>
    <w:rsid w:val="00142031"/>
    <w:rsid w:val="00144D80"/>
    <w:rsid w:val="0014721C"/>
    <w:rsid w:val="00150593"/>
    <w:rsid w:val="00151ECC"/>
    <w:rsid w:val="00156C8B"/>
    <w:rsid w:val="001667CF"/>
    <w:rsid w:val="00166ADD"/>
    <w:rsid w:val="001729DC"/>
    <w:rsid w:val="0017471C"/>
    <w:rsid w:val="001814AE"/>
    <w:rsid w:val="0018677E"/>
    <w:rsid w:val="001929DC"/>
    <w:rsid w:val="001935F1"/>
    <w:rsid w:val="001A08C2"/>
    <w:rsid w:val="001A1BCF"/>
    <w:rsid w:val="001A2DAF"/>
    <w:rsid w:val="001A46C9"/>
    <w:rsid w:val="001A5177"/>
    <w:rsid w:val="001A67BD"/>
    <w:rsid w:val="001A7676"/>
    <w:rsid w:val="001B2207"/>
    <w:rsid w:val="001C3DB6"/>
    <w:rsid w:val="001C3F55"/>
    <w:rsid w:val="001C75D3"/>
    <w:rsid w:val="001C7639"/>
    <w:rsid w:val="001D7C45"/>
    <w:rsid w:val="001D7E81"/>
    <w:rsid w:val="001E1DA5"/>
    <w:rsid w:val="001E5C69"/>
    <w:rsid w:val="001F0F11"/>
    <w:rsid w:val="001F30A4"/>
    <w:rsid w:val="001F761A"/>
    <w:rsid w:val="002001BF"/>
    <w:rsid w:val="0020055D"/>
    <w:rsid w:val="00210496"/>
    <w:rsid w:val="00222BA2"/>
    <w:rsid w:val="002275F6"/>
    <w:rsid w:val="00230E7A"/>
    <w:rsid w:val="002339B8"/>
    <w:rsid w:val="00242118"/>
    <w:rsid w:val="00242CDA"/>
    <w:rsid w:val="00243B94"/>
    <w:rsid w:val="00244B0E"/>
    <w:rsid w:val="00245BFC"/>
    <w:rsid w:val="00247188"/>
    <w:rsid w:val="00253A30"/>
    <w:rsid w:val="00257499"/>
    <w:rsid w:val="00261DE3"/>
    <w:rsid w:val="002663DB"/>
    <w:rsid w:val="002706E9"/>
    <w:rsid w:val="00274E9F"/>
    <w:rsid w:val="0028078C"/>
    <w:rsid w:val="00283AA6"/>
    <w:rsid w:val="002904B5"/>
    <w:rsid w:val="002917AB"/>
    <w:rsid w:val="00296B72"/>
    <w:rsid w:val="002A0214"/>
    <w:rsid w:val="002A4CAA"/>
    <w:rsid w:val="002B7E4E"/>
    <w:rsid w:val="002D3AEE"/>
    <w:rsid w:val="002D3C87"/>
    <w:rsid w:val="002E6AEA"/>
    <w:rsid w:val="002E7AEB"/>
    <w:rsid w:val="002F22D0"/>
    <w:rsid w:val="002F264F"/>
    <w:rsid w:val="00307B41"/>
    <w:rsid w:val="003105DA"/>
    <w:rsid w:val="003256C1"/>
    <w:rsid w:val="0032785C"/>
    <w:rsid w:val="0033009B"/>
    <w:rsid w:val="003421F4"/>
    <w:rsid w:val="003429EA"/>
    <w:rsid w:val="00345A43"/>
    <w:rsid w:val="00346A3E"/>
    <w:rsid w:val="00352F25"/>
    <w:rsid w:val="00353102"/>
    <w:rsid w:val="0035776C"/>
    <w:rsid w:val="00363121"/>
    <w:rsid w:val="00365067"/>
    <w:rsid w:val="00374E72"/>
    <w:rsid w:val="003755F2"/>
    <w:rsid w:val="00381078"/>
    <w:rsid w:val="00381E49"/>
    <w:rsid w:val="0038333E"/>
    <w:rsid w:val="00384F21"/>
    <w:rsid w:val="00385AB3"/>
    <w:rsid w:val="00392B59"/>
    <w:rsid w:val="003A44CD"/>
    <w:rsid w:val="003A4539"/>
    <w:rsid w:val="003A4954"/>
    <w:rsid w:val="003B7972"/>
    <w:rsid w:val="003C1DD4"/>
    <w:rsid w:val="003D6303"/>
    <w:rsid w:val="003E2599"/>
    <w:rsid w:val="003E67B0"/>
    <w:rsid w:val="003E71CB"/>
    <w:rsid w:val="003F109B"/>
    <w:rsid w:val="003F1C31"/>
    <w:rsid w:val="00410550"/>
    <w:rsid w:val="0041126B"/>
    <w:rsid w:val="00413583"/>
    <w:rsid w:val="00414A07"/>
    <w:rsid w:val="0041527B"/>
    <w:rsid w:val="004233D1"/>
    <w:rsid w:val="00424F75"/>
    <w:rsid w:val="004513B2"/>
    <w:rsid w:val="00452940"/>
    <w:rsid w:val="00453B81"/>
    <w:rsid w:val="004545A1"/>
    <w:rsid w:val="00472377"/>
    <w:rsid w:val="00474BB6"/>
    <w:rsid w:val="0048154B"/>
    <w:rsid w:val="00485805"/>
    <w:rsid w:val="0049688A"/>
    <w:rsid w:val="004A05C6"/>
    <w:rsid w:val="004A13BA"/>
    <w:rsid w:val="004A2990"/>
    <w:rsid w:val="004A2DD0"/>
    <w:rsid w:val="004B3721"/>
    <w:rsid w:val="004B458D"/>
    <w:rsid w:val="004B46B6"/>
    <w:rsid w:val="004B572C"/>
    <w:rsid w:val="004C0890"/>
    <w:rsid w:val="004C4EF1"/>
    <w:rsid w:val="004C5203"/>
    <w:rsid w:val="004C6A75"/>
    <w:rsid w:val="004D4444"/>
    <w:rsid w:val="004D6DC1"/>
    <w:rsid w:val="004E200E"/>
    <w:rsid w:val="004E2997"/>
    <w:rsid w:val="004E686A"/>
    <w:rsid w:val="004E6EB4"/>
    <w:rsid w:val="004E72FC"/>
    <w:rsid w:val="004F0587"/>
    <w:rsid w:val="00500931"/>
    <w:rsid w:val="005133DA"/>
    <w:rsid w:val="00517062"/>
    <w:rsid w:val="0051722B"/>
    <w:rsid w:val="00525C3F"/>
    <w:rsid w:val="00531EC3"/>
    <w:rsid w:val="00532AF3"/>
    <w:rsid w:val="0053343A"/>
    <w:rsid w:val="0053541B"/>
    <w:rsid w:val="00536855"/>
    <w:rsid w:val="00544040"/>
    <w:rsid w:val="00546162"/>
    <w:rsid w:val="00546B72"/>
    <w:rsid w:val="0055380E"/>
    <w:rsid w:val="00555CA6"/>
    <w:rsid w:val="00561139"/>
    <w:rsid w:val="005626B7"/>
    <w:rsid w:val="00571617"/>
    <w:rsid w:val="00576304"/>
    <w:rsid w:val="00577089"/>
    <w:rsid w:val="0058321E"/>
    <w:rsid w:val="00584087"/>
    <w:rsid w:val="005A70DF"/>
    <w:rsid w:val="005A7214"/>
    <w:rsid w:val="005B7808"/>
    <w:rsid w:val="005C25F0"/>
    <w:rsid w:val="005C3A84"/>
    <w:rsid w:val="005D2DB4"/>
    <w:rsid w:val="005F0645"/>
    <w:rsid w:val="005F10BF"/>
    <w:rsid w:val="005F44AD"/>
    <w:rsid w:val="00600CE9"/>
    <w:rsid w:val="00600D84"/>
    <w:rsid w:val="00601BBF"/>
    <w:rsid w:val="00603B74"/>
    <w:rsid w:val="00610BED"/>
    <w:rsid w:val="00611A70"/>
    <w:rsid w:val="00614C9F"/>
    <w:rsid w:val="00615082"/>
    <w:rsid w:val="00615D6B"/>
    <w:rsid w:val="0061691D"/>
    <w:rsid w:val="00616BB3"/>
    <w:rsid w:val="00617226"/>
    <w:rsid w:val="00620397"/>
    <w:rsid w:val="006274F1"/>
    <w:rsid w:val="00627720"/>
    <w:rsid w:val="00627D2D"/>
    <w:rsid w:val="006364FD"/>
    <w:rsid w:val="00645689"/>
    <w:rsid w:val="006456F4"/>
    <w:rsid w:val="00646517"/>
    <w:rsid w:val="00647056"/>
    <w:rsid w:val="00650587"/>
    <w:rsid w:val="00656CDB"/>
    <w:rsid w:val="006641ED"/>
    <w:rsid w:val="006654F6"/>
    <w:rsid w:val="00666996"/>
    <w:rsid w:val="006704FF"/>
    <w:rsid w:val="00673C26"/>
    <w:rsid w:val="006824C2"/>
    <w:rsid w:val="006830A1"/>
    <w:rsid w:val="006A17E5"/>
    <w:rsid w:val="006A5FEC"/>
    <w:rsid w:val="006B2D88"/>
    <w:rsid w:val="006B4888"/>
    <w:rsid w:val="006B519C"/>
    <w:rsid w:val="006C1793"/>
    <w:rsid w:val="006C62A0"/>
    <w:rsid w:val="006C7334"/>
    <w:rsid w:val="006D2999"/>
    <w:rsid w:val="006E1E22"/>
    <w:rsid w:val="006E6662"/>
    <w:rsid w:val="006F14F6"/>
    <w:rsid w:val="006F249F"/>
    <w:rsid w:val="006F2989"/>
    <w:rsid w:val="006F3403"/>
    <w:rsid w:val="00721E66"/>
    <w:rsid w:val="0073022E"/>
    <w:rsid w:val="00730614"/>
    <w:rsid w:val="00733E22"/>
    <w:rsid w:val="007436D1"/>
    <w:rsid w:val="00746FAC"/>
    <w:rsid w:val="00747477"/>
    <w:rsid w:val="00747D91"/>
    <w:rsid w:val="0077008C"/>
    <w:rsid w:val="0077125B"/>
    <w:rsid w:val="00790881"/>
    <w:rsid w:val="0079327A"/>
    <w:rsid w:val="0079430D"/>
    <w:rsid w:val="007975E6"/>
    <w:rsid w:val="007A2648"/>
    <w:rsid w:val="007A678B"/>
    <w:rsid w:val="007B1EF3"/>
    <w:rsid w:val="007B2C68"/>
    <w:rsid w:val="007C083D"/>
    <w:rsid w:val="007C3E8E"/>
    <w:rsid w:val="007C46EC"/>
    <w:rsid w:val="007D1841"/>
    <w:rsid w:val="007D4217"/>
    <w:rsid w:val="007D6C18"/>
    <w:rsid w:val="007D79AC"/>
    <w:rsid w:val="007E1F85"/>
    <w:rsid w:val="007E4754"/>
    <w:rsid w:val="007E6590"/>
    <w:rsid w:val="008001AD"/>
    <w:rsid w:val="00816199"/>
    <w:rsid w:val="008201FF"/>
    <w:rsid w:val="0082199E"/>
    <w:rsid w:val="008273F7"/>
    <w:rsid w:val="0083156C"/>
    <w:rsid w:val="00833F1B"/>
    <w:rsid w:val="00835BC7"/>
    <w:rsid w:val="00841FB2"/>
    <w:rsid w:val="00845B43"/>
    <w:rsid w:val="00850E50"/>
    <w:rsid w:val="00852632"/>
    <w:rsid w:val="00853D1F"/>
    <w:rsid w:val="0085511F"/>
    <w:rsid w:val="008560B4"/>
    <w:rsid w:val="00871E79"/>
    <w:rsid w:val="008753EA"/>
    <w:rsid w:val="00883C67"/>
    <w:rsid w:val="008909FD"/>
    <w:rsid w:val="00890AA9"/>
    <w:rsid w:val="00893885"/>
    <w:rsid w:val="0089389C"/>
    <w:rsid w:val="00894087"/>
    <w:rsid w:val="00896041"/>
    <w:rsid w:val="00897263"/>
    <w:rsid w:val="008A038A"/>
    <w:rsid w:val="008A0774"/>
    <w:rsid w:val="008A0E91"/>
    <w:rsid w:val="008A5007"/>
    <w:rsid w:val="008B13C2"/>
    <w:rsid w:val="008C631B"/>
    <w:rsid w:val="008C7471"/>
    <w:rsid w:val="008E22B1"/>
    <w:rsid w:val="008E65CC"/>
    <w:rsid w:val="008F1622"/>
    <w:rsid w:val="008F1C1B"/>
    <w:rsid w:val="008F579B"/>
    <w:rsid w:val="008F5E0F"/>
    <w:rsid w:val="008F6054"/>
    <w:rsid w:val="008F6271"/>
    <w:rsid w:val="009034B3"/>
    <w:rsid w:val="00910CBB"/>
    <w:rsid w:val="00911160"/>
    <w:rsid w:val="00920CE0"/>
    <w:rsid w:val="00923D54"/>
    <w:rsid w:val="0092593A"/>
    <w:rsid w:val="009271DD"/>
    <w:rsid w:val="00930A3D"/>
    <w:rsid w:val="00932511"/>
    <w:rsid w:val="00933AC4"/>
    <w:rsid w:val="009349A2"/>
    <w:rsid w:val="009373BD"/>
    <w:rsid w:val="00947A6A"/>
    <w:rsid w:val="00951C2C"/>
    <w:rsid w:val="00955289"/>
    <w:rsid w:val="00955A7D"/>
    <w:rsid w:val="00957949"/>
    <w:rsid w:val="009654DC"/>
    <w:rsid w:val="00971D14"/>
    <w:rsid w:val="00973D65"/>
    <w:rsid w:val="00974795"/>
    <w:rsid w:val="009775E0"/>
    <w:rsid w:val="00977649"/>
    <w:rsid w:val="0098403C"/>
    <w:rsid w:val="0098425B"/>
    <w:rsid w:val="009A4231"/>
    <w:rsid w:val="009E2EF6"/>
    <w:rsid w:val="009F2098"/>
    <w:rsid w:val="009F50CC"/>
    <w:rsid w:val="00A073CF"/>
    <w:rsid w:val="00A14846"/>
    <w:rsid w:val="00A17FBA"/>
    <w:rsid w:val="00A22780"/>
    <w:rsid w:val="00A2667B"/>
    <w:rsid w:val="00A27197"/>
    <w:rsid w:val="00A276F7"/>
    <w:rsid w:val="00A430C7"/>
    <w:rsid w:val="00A43F1B"/>
    <w:rsid w:val="00A44AF6"/>
    <w:rsid w:val="00A45105"/>
    <w:rsid w:val="00A45373"/>
    <w:rsid w:val="00A458A0"/>
    <w:rsid w:val="00A4699F"/>
    <w:rsid w:val="00A51794"/>
    <w:rsid w:val="00A61312"/>
    <w:rsid w:val="00A6215A"/>
    <w:rsid w:val="00A63163"/>
    <w:rsid w:val="00A63917"/>
    <w:rsid w:val="00A64187"/>
    <w:rsid w:val="00A65491"/>
    <w:rsid w:val="00A7140E"/>
    <w:rsid w:val="00A74174"/>
    <w:rsid w:val="00A8196F"/>
    <w:rsid w:val="00A838AA"/>
    <w:rsid w:val="00A86C03"/>
    <w:rsid w:val="00A90A26"/>
    <w:rsid w:val="00A9541B"/>
    <w:rsid w:val="00A96820"/>
    <w:rsid w:val="00AA4E22"/>
    <w:rsid w:val="00AA6298"/>
    <w:rsid w:val="00AB3CA7"/>
    <w:rsid w:val="00AB4E4D"/>
    <w:rsid w:val="00AB56FE"/>
    <w:rsid w:val="00AC0CF2"/>
    <w:rsid w:val="00AD1494"/>
    <w:rsid w:val="00AD1F23"/>
    <w:rsid w:val="00AE10E5"/>
    <w:rsid w:val="00AE7A54"/>
    <w:rsid w:val="00AF3A64"/>
    <w:rsid w:val="00AF7026"/>
    <w:rsid w:val="00B00B19"/>
    <w:rsid w:val="00B026EE"/>
    <w:rsid w:val="00B03E75"/>
    <w:rsid w:val="00B04810"/>
    <w:rsid w:val="00B0686C"/>
    <w:rsid w:val="00B07D49"/>
    <w:rsid w:val="00B1053A"/>
    <w:rsid w:val="00B20516"/>
    <w:rsid w:val="00B44326"/>
    <w:rsid w:val="00B50093"/>
    <w:rsid w:val="00B51569"/>
    <w:rsid w:val="00B522C4"/>
    <w:rsid w:val="00B54E08"/>
    <w:rsid w:val="00B656B9"/>
    <w:rsid w:val="00B662ED"/>
    <w:rsid w:val="00B67141"/>
    <w:rsid w:val="00B6727D"/>
    <w:rsid w:val="00B71752"/>
    <w:rsid w:val="00B81743"/>
    <w:rsid w:val="00B85173"/>
    <w:rsid w:val="00B923AD"/>
    <w:rsid w:val="00B94A77"/>
    <w:rsid w:val="00BA2B53"/>
    <w:rsid w:val="00BB69E5"/>
    <w:rsid w:val="00BC5B75"/>
    <w:rsid w:val="00BD01D2"/>
    <w:rsid w:val="00BD16B4"/>
    <w:rsid w:val="00BF4E60"/>
    <w:rsid w:val="00C016D8"/>
    <w:rsid w:val="00C03A87"/>
    <w:rsid w:val="00C03D91"/>
    <w:rsid w:val="00C03FD6"/>
    <w:rsid w:val="00C13A75"/>
    <w:rsid w:val="00C23BE0"/>
    <w:rsid w:val="00C23DE3"/>
    <w:rsid w:val="00C31F41"/>
    <w:rsid w:val="00C34822"/>
    <w:rsid w:val="00C4626F"/>
    <w:rsid w:val="00C46D25"/>
    <w:rsid w:val="00C50EAB"/>
    <w:rsid w:val="00C52585"/>
    <w:rsid w:val="00C55E28"/>
    <w:rsid w:val="00C567C3"/>
    <w:rsid w:val="00C67FE8"/>
    <w:rsid w:val="00C70B65"/>
    <w:rsid w:val="00C710B7"/>
    <w:rsid w:val="00C71AD0"/>
    <w:rsid w:val="00C735C9"/>
    <w:rsid w:val="00C73F01"/>
    <w:rsid w:val="00C74928"/>
    <w:rsid w:val="00C7644E"/>
    <w:rsid w:val="00C76870"/>
    <w:rsid w:val="00C76BB9"/>
    <w:rsid w:val="00C80F00"/>
    <w:rsid w:val="00C843CA"/>
    <w:rsid w:val="00C87C9D"/>
    <w:rsid w:val="00C90469"/>
    <w:rsid w:val="00C92F51"/>
    <w:rsid w:val="00C94E43"/>
    <w:rsid w:val="00C94F52"/>
    <w:rsid w:val="00C97F10"/>
    <w:rsid w:val="00CA2C13"/>
    <w:rsid w:val="00CA54B0"/>
    <w:rsid w:val="00CA639F"/>
    <w:rsid w:val="00CC1D1E"/>
    <w:rsid w:val="00CC31AF"/>
    <w:rsid w:val="00CC7FC2"/>
    <w:rsid w:val="00CD0DE7"/>
    <w:rsid w:val="00CD573A"/>
    <w:rsid w:val="00CD5910"/>
    <w:rsid w:val="00CE6061"/>
    <w:rsid w:val="00CF1A6B"/>
    <w:rsid w:val="00CF29F7"/>
    <w:rsid w:val="00CF51F2"/>
    <w:rsid w:val="00CF5A98"/>
    <w:rsid w:val="00D018B1"/>
    <w:rsid w:val="00D0217D"/>
    <w:rsid w:val="00D0402C"/>
    <w:rsid w:val="00D0615F"/>
    <w:rsid w:val="00D07E16"/>
    <w:rsid w:val="00D13586"/>
    <w:rsid w:val="00D154A1"/>
    <w:rsid w:val="00D15A39"/>
    <w:rsid w:val="00D16F0E"/>
    <w:rsid w:val="00D17647"/>
    <w:rsid w:val="00D20148"/>
    <w:rsid w:val="00D207B5"/>
    <w:rsid w:val="00D22188"/>
    <w:rsid w:val="00D240EE"/>
    <w:rsid w:val="00D31225"/>
    <w:rsid w:val="00D313CE"/>
    <w:rsid w:val="00D4292C"/>
    <w:rsid w:val="00D45AD3"/>
    <w:rsid w:val="00D53A6C"/>
    <w:rsid w:val="00D54301"/>
    <w:rsid w:val="00D56FFC"/>
    <w:rsid w:val="00D643C4"/>
    <w:rsid w:val="00D66432"/>
    <w:rsid w:val="00D73717"/>
    <w:rsid w:val="00D745BD"/>
    <w:rsid w:val="00D74A24"/>
    <w:rsid w:val="00D756CF"/>
    <w:rsid w:val="00D819D7"/>
    <w:rsid w:val="00D81D59"/>
    <w:rsid w:val="00D835A4"/>
    <w:rsid w:val="00D85A1D"/>
    <w:rsid w:val="00D8768B"/>
    <w:rsid w:val="00D91A92"/>
    <w:rsid w:val="00D97A8D"/>
    <w:rsid w:val="00DA5335"/>
    <w:rsid w:val="00DA614F"/>
    <w:rsid w:val="00DB2192"/>
    <w:rsid w:val="00DC3274"/>
    <w:rsid w:val="00DD1631"/>
    <w:rsid w:val="00DD4CDF"/>
    <w:rsid w:val="00DF0A6A"/>
    <w:rsid w:val="00E006E8"/>
    <w:rsid w:val="00E01CB4"/>
    <w:rsid w:val="00E02D4E"/>
    <w:rsid w:val="00E0730D"/>
    <w:rsid w:val="00E20F9E"/>
    <w:rsid w:val="00E21D32"/>
    <w:rsid w:val="00E244CD"/>
    <w:rsid w:val="00E30EB3"/>
    <w:rsid w:val="00E32D60"/>
    <w:rsid w:val="00E41C2B"/>
    <w:rsid w:val="00E43BEC"/>
    <w:rsid w:val="00E5147C"/>
    <w:rsid w:val="00E53808"/>
    <w:rsid w:val="00E56BAC"/>
    <w:rsid w:val="00E61EDA"/>
    <w:rsid w:val="00E62BC4"/>
    <w:rsid w:val="00E656CF"/>
    <w:rsid w:val="00E67283"/>
    <w:rsid w:val="00E7550D"/>
    <w:rsid w:val="00E87065"/>
    <w:rsid w:val="00E87A8A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E416A"/>
    <w:rsid w:val="00EF323A"/>
    <w:rsid w:val="00EF4497"/>
    <w:rsid w:val="00EF6FBC"/>
    <w:rsid w:val="00F068E1"/>
    <w:rsid w:val="00F14524"/>
    <w:rsid w:val="00F154B6"/>
    <w:rsid w:val="00F16412"/>
    <w:rsid w:val="00F2000E"/>
    <w:rsid w:val="00F200AC"/>
    <w:rsid w:val="00F228C5"/>
    <w:rsid w:val="00F2551A"/>
    <w:rsid w:val="00F32A1C"/>
    <w:rsid w:val="00F3390F"/>
    <w:rsid w:val="00F35D27"/>
    <w:rsid w:val="00F52127"/>
    <w:rsid w:val="00F54C3E"/>
    <w:rsid w:val="00F63EB5"/>
    <w:rsid w:val="00F645D6"/>
    <w:rsid w:val="00F66BCB"/>
    <w:rsid w:val="00F700F3"/>
    <w:rsid w:val="00F73ACF"/>
    <w:rsid w:val="00F76E75"/>
    <w:rsid w:val="00F829A9"/>
    <w:rsid w:val="00F95C1B"/>
    <w:rsid w:val="00F96488"/>
    <w:rsid w:val="00FA50C1"/>
    <w:rsid w:val="00FA514F"/>
    <w:rsid w:val="00FB023A"/>
    <w:rsid w:val="00FB651D"/>
    <w:rsid w:val="00FB6E30"/>
    <w:rsid w:val="00FB736B"/>
    <w:rsid w:val="00FC4774"/>
    <w:rsid w:val="00FC6CDF"/>
    <w:rsid w:val="00FD1508"/>
    <w:rsid w:val="00FD5F03"/>
    <w:rsid w:val="00FE0204"/>
    <w:rsid w:val="00FE061E"/>
    <w:rsid w:val="00FE30B9"/>
    <w:rsid w:val="00FF7456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B5A00A"/>
  <w15:docId w15:val="{0AE73440-C156-4FEC-AACF-EC69DC55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UnresolvedMention">
    <w:name w:val="Unresolved Mention"/>
    <w:basedOn w:val="DefaultParagraphFont"/>
    <w:uiPriority w:val="99"/>
    <w:semiHidden/>
    <w:unhideWhenUsed/>
    <w:rsid w:val="001D7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omriddle-the1st.github.io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tomRiddle-the1s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aqeel0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omriddle-the1st.github.io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tomRiddle-the1s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qeel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ea2b4b63-d5a6-4531-8edc-8ee52de3537f" xsi:nil="true"/>
    <_activity xmlns="ea2b4b63-d5a6-4531-8edc-8ee52de353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93CE55A8660468F1FEB483AD76564" ma:contentTypeVersion="17" ma:contentTypeDescription="Create a new document." ma:contentTypeScope="" ma:versionID="f64256af0ae5fe7f214be5b6627c207d">
  <xsd:schema xmlns:xsd="http://www.w3.org/2001/XMLSchema" xmlns:xs="http://www.w3.org/2001/XMLSchema" xmlns:p="http://schemas.microsoft.com/office/2006/metadata/properties" xmlns:ns3="ea2b4b63-d5a6-4531-8edc-8ee52de3537f" xmlns:ns4="b91ad82a-19e1-44ce-a666-66c5b6eff235" targetNamespace="http://schemas.microsoft.com/office/2006/metadata/properties" ma:root="true" ma:fieldsID="519a71fe413ef1688bad046edd93721b" ns3:_="" ns4:_="">
    <xsd:import namespace="ea2b4b63-d5a6-4531-8edc-8ee52de3537f"/>
    <xsd:import namespace="b91ad82a-19e1-44ce-a666-66c5b6eff2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b4b63-d5a6-4531-8edc-8ee52de35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ad82a-19e1-44ce-a666-66c5b6eff235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130E89-A416-44E3-B5EB-D623CBD695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ea2b4b63-d5a6-4531-8edc-8ee52de3537f"/>
  </ds:schemaRefs>
</ds:datastoreItem>
</file>

<file path=customXml/itemProps3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80023B-4D05-4412-8742-E38EDA03A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b4b63-d5a6-4531-8edc-8ee52de3537f"/>
    <ds:schemaRef ds:uri="b91ad82a-19e1-44ce-a666-66c5b6eff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404</TotalTime>
  <Pages>2</Pages>
  <Words>582</Words>
  <Characters>3870</Characters>
  <Application>Microsoft Office Word</Application>
  <DocSecurity>0</DocSecurity>
  <Lines>113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Aqeel Ismail</dc:creator>
  <cp:keywords/>
  <cp:lastModifiedBy>Mohammed Ismail (221071308)</cp:lastModifiedBy>
  <cp:revision>59</cp:revision>
  <cp:lastPrinted>2026-04-15T09:59:00Z</cp:lastPrinted>
  <dcterms:created xsi:type="dcterms:W3CDTF">2026-01-05T09:25:00Z</dcterms:created>
  <dcterms:modified xsi:type="dcterms:W3CDTF">2026-04-15T10:08:00Z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0x010100C6A93CE55A8660468F1FEB483AD76564</vt:lpwstr>
  </property>
</Properties>
</file>